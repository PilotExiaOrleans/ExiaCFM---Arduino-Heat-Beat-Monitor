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93A" w:rsidRDefault="00E21F2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-399</wp:posOffset>
            </wp:positionV>
            <wp:extent cx="2291080" cy="1199515"/>
            <wp:effectExtent l="0" t="0" r="0" b="635"/>
            <wp:wrapSquare wrapText="bothSides"/>
            <wp:docPr id="1" name="Image 1" descr="C:\Users\Joël\AppData\Local\Microsoft\Windows\INetCache\Content.Word\logoexiainge-1449052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ël\AppData\Local\Microsoft\Windows\INetCache\Content.Word\logoexiainge-144905249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93A" w:rsidRPr="00AF593A" w:rsidRDefault="00AF593A" w:rsidP="00AF593A"/>
    <w:p w:rsidR="00AF593A" w:rsidRPr="00AF593A" w:rsidRDefault="00AF593A" w:rsidP="00AF593A"/>
    <w:p w:rsidR="00AF593A" w:rsidRPr="00AF593A" w:rsidRDefault="00AF593A" w:rsidP="00AF593A"/>
    <w:p w:rsidR="00600A0F" w:rsidRDefault="00600A0F" w:rsidP="00BD3F35">
      <w:pPr>
        <w:jc w:val="center"/>
        <w:rPr>
          <w:rFonts w:asciiTheme="majorHAnsi" w:hAnsiTheme="majorHAnsi" w:cstheme="majorHAnsi"/>
          <w:color w:val="C00000"/>
          <w:sz w:val="36"/>
          <w:szCs w:val="36"/>
          <w:u w:val="single"/>
        </w:rPr>
      </w:pPr>
    </w:p>
    <w:p w:rsidR="00600A0F" w:rsidRDefault="00600A0F" w:rsidP="00BD3F35">
      <w:pPr>
        <w:jc w:val="center"/>
        <w:rPr>
          <w:rFonts w:asciiTheme="majorHAnsi" w:hAnsiTheme="majorHAnsi" w:cstheme="majorHAnsi"/>
          <w:color w:val="C00000"/>
          <w:sz w:val="36"/>
          <w:szCs w:val="36"/>
          <w:u w:val="single"/>
        </w:rPr>
      </w:pPr>
    </w:p>
    <w:p w:rsidR="00600A0F" w:rsidRDefault="00600A0F" w:rsidP="008C0EAE">
      <w:pPr>
        <w:jc w:val="center"/>
        <w:rPr>
          <w:rFonts w:asciiTheme="majorHAnsi" w:hAnsiTheme="majorHAnsi" w:cstheme="majorHAnsi"/>
          <w:color w:val="C00000"/>
          <w:sz w:val="48"/>
          <w:szCs w:val="36"/>
          <w:u w:val="single"/>
        </w:rPr>
      </w:pPr>
      <w:r w:rsidRPr="00600A0F">
        <w:rPr>
          <w:rFonts w:asciiTheme="majorHAnsi" w:hAnsiTheme="majorHAnsi" w:cstheme="majorHAnsi"/>
          <w:color w:val="C00000"/>
          <w:sz w:val="48"/>
          <w:szCs w:val="36"/>
          <w:u w:val="single"/>
        </w:rPr>
        <w:t>Projet Fondamentaux Scientifiques</w:t>
      </w:r>
    </w:p>
    <w:p w:rsidR="008C0EAE" w:rsidRPr="008C0EAE" w:rsidRDefault="008C0EAE" w:rsidP="008C0EAE">
      <w:pPr>
        <w:jc w:val="center"/>
        <w:rPr>
          <w:rFonts w:asciiTheme="majorHAnsi" w:hAnsiTheme="majorHAnsi" w:cstheme="majorHAnsi"/>
          <w:color w:val="C00000"/>
          <w:sz w:val="48"/>
          <w:szCs w:val="36"/>
          <w:u w:val="single"/>
        </w:rPr>
      </w:pPr>
    </w:p>
    <w:p w:rsidR="00BD3F35" w:rsidRPr="00600A0F" w:rsidRDefault="00600A0F" w:rsidP="00600A0F">
      <w:pPr>
        <w:jc w:val="center"/>
        <w:rPr>
          <w:rFonts w:asciiTheme="majorHAnsi" w:hAnsiTheme="majorHAnsi" w:cstheme="majorHAnsi"/>
          <w:b w:val="0"/>
          <w:color w:val="C00000"/>
          <w:sz w:val="96"/>
          <w:u w:val="single"/>
        </w:rPr>
      </w:pPr>
      <w:r>
        <w:rPr>
          <w:rFonts w:asciiTheme="majorHAnsi" w:hAnsiTheme="majorHAnsi" w:cstheme="majorHAnsi"/>
          <w:b w:val="0"/>
          <w:color w:val="C00000"/>
          <w:sz w:val="96"/>
          <w:u w:val="single"/>
        </w:rPr>
        <w:t>Cardiofréquencemètre</w:t>
      </w:r>
    </w:p>
    <w:p w:rsidR="009235F9" w:rsidRDefault="009235F9" w:rsidP="009235F9">
      <w:pPr>
        <w:tabs>
          <w:tab w:val="left" w:pos="6210"/>
        </w:tabs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</w:pPr>
      <w:r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  <w:tab/>
      </w:r>
    </w:p>
    <w:p w:rsidR="008C0EAE" w:rsidRPr="00383055" w:rsidRDefault="008C0EAE" w:rsidP="009235F9">
      <w:pPr>
        <w:tabs>
          <w:tab w:val="left" w:pos="6210"/>
        </w:tabs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</w:pPr>
    </w:p>
    <w:p w:rsidR="00BD3F35" w:rsidRDefault="00600A0F" w:rsidP="008C6E09">
      <w:pPr>
        <w:jc w:val="center"/>
        <w:rPr>
          <w:rFonts w:asciiTheme="majorHAnsi" w:hAnsiTheme="majorHAnsi" w:cstheme="majorHAnsi"/>
          <w:bCs/>
          <w:i/>
          <w:color w:val="C00000"/>
          <w:sz w:val="52"/>
          <w:szCs w:val="48"/>
        </w:rPr>
      </w:pPr>
      <w:r w:rsidRPr="00600A0F">
        <w:rPr>
          <w:rFonts w:asciiTheme="majorHAnsi" w:hAnsiTheme="majorHAnsi" w:cstheme="majorHAnsi"/>
          <w:bCs/>
          <w:i/>
          <w:color w:val="C00000"/>
          <w:sz w:val="52"/>
          <w:szCs w:val="48"/>
        </w:rPr>
        <w:t>Rapport synthétique</w:t>
      </w:r>
      <w:r>
        <w:rPr>
          <w:rFonts w:asciiTheme="majorHAnsi" w:hAnsiTheme="majorHAnsi" w:cstheme="majorHAnsi"/>
          <w:bCs/>
          <w:i/>
          <w:color w:val="C00000"/>
          <w:sz w:val="52"/>
          <w:szCs w:val="48"/>
        </w:rPr>
        <w:t xml:space="preserve"> du projet</w:t>
      </w:r>
    </w:p>
    <w:p w:rsidR="008C0EAE" w:rsidRPr="00600A0F" w:rsidRDefault="008C0EAE" w:rsidP="008C6E09">
      <w:pPr>
        <w:jc w:val="center"/>
        <w:rPr>
          <w:rFonts w:asciiTheme="majorHAnsi" w:hAnsiTheme="majorHAnsi" w:cstheme="majorHAnsi"/>
          <w:bCs/>
          <w:i/>
          <w:color w:val="C00000"/>
          <w:sz w:val="52"/>
          <w:szCs w:val="48"/>
          <w:u w:val="single"/>
        </w:rPr>
      </w:pPr>
    </w:p>
    <w:p w:rsidR="008C6E09" w:rsidRPr="00383055" w:rsidRDefault="00600A0F" w:rsidP="008C6E09">
      <w:pPr>
        <w:jc w:val="center"/>
        <w:rPr>
          <w:rFonts w:asciiTheme="majorHAnsi" w:hAnsiTheme="majorHAnsi" w:cstheme="majorHAnsi"/>
          <w:b w:val="0"/>
          <w:bCs/>
          <w:color w:val="C00000"/>
          <w:sz w:val="32"/>
          <w:szCs w:val="48"/>
          <w:u w:val="single"/>
        </w:rPr>
      </w:pPr>
      <w:r>
        <w:rPr>
          <w:rFonts w:asciiTheme="majorHAnsi" w:hAnsiTheme="majorHAnsi" w:cstheme="majorHAnsi"/>
          <w:b w:val="0"/>
          <w:bCs/>
          <w:color w:val="C00000"/>
          <w:sz w:val="32"/>
          <w:szCs w:val="48"/>
          <w:u w:val="single"/>
        </w:rPr>
        <w:t>17/11/2017</w:t>
      </w:r>
    </w:p>
    <w:p w:rsidR="00BD3F35" w:rsidRPr="008C6E09" w:rsidRDefault="00BD3F35" w:rsidP="00BD3F35">
      <w:pPr>
        <w:rPr>
          <w:rFonts w:asciiTheme="majorHAnsi" w:hAnsiTheme="majorHAnsi" w:cstheme="majorHAnsi"/>
          <w:sz w:val="30"/>
          <w:szCs w:val="30"/>
        </w:rPr>
      </w:pPr>
    </w:p>
    <w:p w:rsidR="00BD3F35" w:rsidRDefault="00600A0F" w:rsidP="00BD3F35">
      <w:pPr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Cs/>
          <w:color w:val="C00000"/>
          <w:sz w:val="30"/>
          <w:szCs w:val="30"/>
        </w:rPr>
        <w:t>Chef de projet</w:t>
      </w:r>
      <w:r w:rsidR="00BD3F35" w:rsidRPr="008C6E0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:</w:t>
      </w:r>
      <w:r w:rsidR="00BD3F35" w:rsidRPr="008C6E09">
        <w:rPr>
          <w:rFonts w:asciiTheme="majorHAnsi" w:hAnsiTheme="majorHAnsi" w:cstheme="majorHAnsi"/>
          <w:color w:val="C00000"/>
          <w:sz w:val="30"/>
          <w:szCs w:val="30"/>
        </w:rPr>
        <w:t xml:space="preserve"> </w:t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Joël DIDIER</w:t>
      </w:r>
    </w:p>
    <w:p w:rsidR="009235F9" w:rsidRDefault="009235F9" w:rsidP="00BD3F35">
      <w:pPr>
        <w:rPr>
          <w:rFonts w:asciiTheme="majorHAnsi" w:hAnsiTheme="majorHAnsi" w:cstheme="majorHAnsi"/>
          <w:b w:val="0"/>
          <w:color w:val="C00000"/>
          <w:sz w:val="30"/>
          <w:szCs w:val="30"/>
        </w:rPr>
      </w:pPr>
    </w:p>
    <w:p w:rsidR="00600A0F" w:rsidRPr="009235F9" w:rsidRDefault="00600A0F" w:rsidP="009235F9">
      <w:pPr>
        <w:rPr>
          <w:rFonts w:asciiTheme="majorHAnsi" w:hAnsiTheme="majorHAnsi" w:cstheme="majorHAnsi"/>
          <w:bCs/>
          <w:color w:val="C00000"/>
          <w:sz w:val="30"/>
          <w:szCs w:val="30"/>
        </w:rPr>
      </w:pPr>
      <w:r>
        <w:rPr>
          <w:rFonts w:asciiTheme="majorHAnsi" w:hAnsiTheme="majorHAnsi" w:cstheme="majorHAnsi"/>
          <w:bCs/>
          <w:color w:val="C00000"/>
          <w:sz w:val="30"/>
          <w:szCs w:val="30"/>
        </w:rPr>
        <w:t>Membres du groupe</w:t>
      </w:r>
      <w:r w:rsidRPr="008C6E0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:</w:t>
      </w:r>
      <w:r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</w:t>
      </w:r>
      <w:r w:rsidR="009235F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 </w:t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Louis MARJOLET</w:t>
      </w:r>
    </w:p>
    <w:p w:rsidR="00600A0F" w:rsidRDefault="00600A0F" w:rsidP="00600A0F">
      <w:pPr>
        <w:ind w:left="2124" w:firstLine="708"/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Philippe BURLET</w:t>
      </w:r>
    </w:p>
    <w:p w:rsidR="00600A0F" w:rsidRDefault="00600A0F" w:rsidP="00600A0F">
      <w:pPr>
        <w:ind w:left="2124" w:firstLine="708"/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Vicente VAZ</w:t>
      </w:r>
    </w:p>
    <w:p w:rsidR="009235F9" w:rsidRPr="008C0EAE" w:rsidRDefault="00600A0F" w:rsidP="009235F9">
      <w:pPr>
        <w:rPr>
          <w:rFonts w:asciiTheme="majorHAnsi" w:hAnsiTheme="majorHAnsi" w:cstheme="majorHAnsi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</w:p>
    <w:p w:rsidR="007823D5" w:rsidRDefault="009235F9" w:rsidP="007823D5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Introduction</w:t>
      </w:r>
    </w:p>
    <w:p w:rsidR="009235F9" w:rsidRDefault="009235F9" w:rsidP="009235F9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proofErr w:type="spellStart"/>
      <w:r w:rsidRPr="009235F9">
        <w:rPr>
          <w:rStyle w:val="fontstyle01"/>
          <w:rFonts w:ascii="Segoe UI" w:hAnsi="Segoe UI" w:cs="Segoe UI"/>
          <w:b/>
          <w:color w:val="002060"/>
          <w:sz w:val="24"/>
        </w:rPr>
        <w:t>HeXart</w:t>
      </w:r>
      <w:proofErr w:type="spellEnd"/>
      <w:r w:rsidRPr="009235F9">
        <w:rPr>
          <w:rStyle w:val="fontstyle01"/>
          <w:rFonts w:ascii="Segoe UI" w:hAnsi="Segoe UI" w:cs="Segoe UI"/>
          <w:b/>
          <w:color w:val="002060"/>
          <w:sz w:val="24"/>
        </w:rPr>
        <w:t xml:space="preserve"> Care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est une startup très prometteuse spécialisée dans l’électronique et l’informatique.</w:t>
      </w:r>
      <w:r w:rsidRPr="009235F9">
        <w:rPr>
          <w:rFonts w:ascii="Segoe UI" w:hAnsi="Segoe UI" w:cs="Segoe UI"/>
          <w:b w:val="0"/>
          <w:sz w:val="24"/>
        </w:rPr>
        <w:br/>
      </w:r>
    </w:p>
    <w:p w:rsidR="009235F9" w:rsidRDefault="009235F9" w:rsidP="009235F9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Son dernier projet innovant est un lecteur portatif grand public de la fréquence cardiaque.</w:t>
      </w:r>
      <w:r w:rsidRPr="009235F9">
        <w:rPr>
          <w:rFonts w:ascii="Segoe UI" w:hAnsi="Segoe UI" w:cs="Segoe UI"/>
          <w:b w:val="0"/>
          <w:sz w:val="24"/>
        </w:rPr>
        <w:br/>
      </w:r>
    </w:p>
    <w:p w:rsidR="008C0EAE" w:rsidRDefault="009235F9" w:rsidP="008C0EAE"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L’entreprise a développé un savoir-faire depuis une dizaine d’années et elle s’impose petit à</w:t>
      </w:r>
      <w:r>
        <w:rPr>
          <w:rFonts w:ascii="Segoe UI" w:hAnsi="Segoe UI" w:cs="Segoe UI"/>
          <w:b w:val="0"/>
          <w:sz w:val="24"/>
        </w:rPr>
        <w:t xml:space="preserve">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petit comme un acteur important dans la recherche et l’implémentation de solutions innovantes</w:t>
      </w:r>
      <w:r>
        <w:rPr>
          <w:rFonts w:ascii="Segoe UI" w:hAnsi="Segoe UI" w:cs="Segoe UI"/>
          <w:b w:val="0"/>
          <w:sz w:val="24"/>
        </w:rPr>
        <w:t xml:space="preserve">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dans le monde de la santé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>. . .</w:t>
      </w:r>
      <w:r w:rsidR="008C0EAE" w:rsidRPr="008C0EAE">
        <w:t xml:space="preserve"> </w:t>
      </w:r>
    </w:p>
    <w:p w:rsidR="008C0EAE" w:rsidRP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Malheureusement cette bonne perspective a été coupée ne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t le 31/10/2017 après avoir été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victime d’un sabotage industriel. L’ingénieur prin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cipal de l’entreprise a disparu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 xml:space="preserve">mystérieusement, emportant avec lui tous les prototypes ! Tous 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les salariés ont découvert leur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poste formaté et toutes les sauvegardes ont été détruites. L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’entreprise se trouve en grande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difficulté car un prototype du projet devait être pré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senté le 20 novembre auprès des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investisseurs.</w:t>
      </w:r>
    </w:p>
    <w:p w:rsidR="008C0EAE" w:rsidRP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proofErr w:type="spellStart"/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HeXart</w:t>
      </w:r>
      <w:proofErr w:type="spellEnd"/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Care a fait appel par le passé à des stagiaires 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Exia en A4 lors de sa mission à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l’étranger. Les étudiants ingénieurs de l’EXIA sont très appréciés. Le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dirigeant a fait appel à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nous pour l’aider. Tous nos étudiants de A4 étant en sta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ge actuellement, nous lui avons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proposé de présenter le projet à nos étudiants de première année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qui travaillent sur les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fondamentaux scientifiques et informatiques en ce début d’année.</w:t>
      </w:r>
    </w:p>
    <w:p w:rsidR="008C0EAE" w:rsidRDefault="008C0EAE" w:rsidP="008C0EAE">
      <w:pPr>
        <w:rPr>
          <w:rFonts w:ascii="Segoe UI" w:hAnsi="Segoe UI" w:cs="Segoe UI"/>
          <w:i/>
          <w:sz w:val="22"/>
        </w:rPr>
      </w:pP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En accord avec l’entreprise, les meilleures équipes seront sél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ectionnées pour la présentation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aux investisseurs lors de la soutenance du 20/11.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. .</w:t>
      </w:r>
    </w:p>
    <w:p w:rsidR="008C0EAE" w:rsidRDefault="008C0EAE" w:rsidP="008C0EAE">
      <w:pPr>
        <w:jc w:val="right"/>
        <w:rPr>
          <w:rFonts w:ascii="Segoe UI" w:hAnsi="Segoe UI" w:cs="Segoe UI"/>
          <w:i/>
          <w:sz w:val="20"/>
        </w:rPr>
      </w:pPr>
      <w:r w:rsidRPr="008C0EAE">
        <w:rPr>
          <w:rFonts w:ascii="Segoe UI" w:hAnsi="Segoe UI" w:cs="Segoe UI"/>
          <w:i/>
          <w:sz w:val="20"/>
        </w:rPr>
        <w:t>Extrait du sujet de présentation du projet</w:t>
      </w:r>
    </w:p>
    <w:p w:rsidR="008C0EAE" w:rsidRPr="00531A05" w:rsidRDefault="008C0EAE" w:rsidP="008C0EAE">
      <w:pPr>
        <w:pStyle w:val="Titredepartie"/>
        <w:numPr>
          <w:ilvl w:val="0"/>
          <w:numId w:val="2"/>
        </w:numPr>
        <w:spacing w:line="360" w:lineRule="auto"/>
      </w:pPr>
      <w:r>
        <w:t>Objectifs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>Il s’agit ici de réaliser un capteur cardiaque mesurant le pouls d’une personne insérant son doigt dans une pince créée dans ce but.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Un afficheur composé de </w:t>
      </w:r>
      <w:proofErr w:type="spellStart"/>
      <w:r>
        <w:rPr>
          <w:rStyle w:val="fontstyle21"/>
          <w:rFonts w:ascii="Segoe UI" w:hAnsi="Segoe UI" w:cs="Segoe UI"/>
          <w:b w:val="0"/>
          <w:color w:val="002060"/>
          <w:sz w:val="24"/>
        </w:rPr>
        <w:t>LEDs</w:t>
      </w:r>
      <w:proofErr w:type="spellEnd"/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(disposées en forme de cœur) doit clignoter dès lors que le pouls est détecté (un clignotement par battement détecté) et suivant un motif choisi au préalable par l’utilisateur.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>Enfin, les données issues du capteur (temps, pouls) doivent être enregistrées et pouvoir être exploitées par un programme exécuté sur un ordinateur.</w:t>
      </w:r>
    </w:p>
    <w:p w:rsidR="00363532" w:rsidRDefault="00363532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</w:p>
    <w:p w:rsidR="00363532" w:rsidRPr="00531A05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Vue d’ensemble</w:t>
      </w:r>
    </w:p>
    <w:p w:rsidR="00363532" w:rsidRPr="00C173DE" w:rsidRDefault="00363532" w:rsidP="008C0EAE">
      <w:pPr>
        <w:rPr>
          <w:rFonts w:ascii="Segoe UI" w:hAnsi="Segoe UI" w:cs="Segoe UI"/>
          <w:b w:val="0"/>
          <w:sz w:val="22"/>
        </w:rPr>
      </w:pPr>
      <w:r w:rsidRPr="00C173DE">
        <w:rPr>
          <w:rFonts w:ascii="Segoe UI" w:hAnsi="Segoe UI" w:cs="Segoe UI"/>
          <w:b w:val="0"/>
          <w:sz w:val="22"/>
        </w:rPr>
        <w:t>Voici un diagramme permettant d’avoir une vue d’ensemble du dispositif demandé.</w:t>
      </w: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  <w:r>
        <w:rPr>
          <w:rFonts w:ascii="Segoe UI" w:hAnsi="Segoe UI" w:cs="Segoe UI"/>
          <w:i/>
          <w:noProof/>
          <w:sz w:val="22"/>
        </w:rPr>
        <w:drawing>
          <wp:inline distT="0" distB="0" distL="0" distR="0">
            <wp:extent cx="6142249" cy="405100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18" cy="405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Pr="008C0EAE" w:rsidRDefault="00363532" w:rsidP="008C0EAE">
      <w:pPr>
        <w:rPr>
          <w:rFonts w:ascii="Segoe UI" w:hAnsi="Segoe UI" w:cs="Segoe UI"/>
          <w:i/>
          <w:sz w:val="22"/>
        </w:rPr>
      </w:pPr>
    </w:p>
    <w:p w:rsidR="00B678C0" w:rsidRPr="00531A05" w:rsidRDefault="0045652E" w:rsidP="00B678C0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 1 - Cardiofréquencemètre</w:t>
      </w:r>
    </w:p>
    <w:p w:rsidR="0045652E" w:rsidRPr="004C2E44" w:rsidRDefault="0045652E" w:rsidP="009235F9">
      <w:pPr>
        <w:rPr>
          <w:rFonts w:ascii="Segoe UI Semilight" w:hAnsi="Segoe UI Semilight" w:cs="Segoe UI Semilight"/>
          <w:i/>
          <w:sz w:val="36"/>
          <w:u w:val="single"/>
        </w:rPr>
      </w:pPr>
      <w:r w:rsidRPr="004C2E44">
        <w:rPr>
          <w:rFonts w:ascii="Segoe UI Semilight" w:hAnsi="Segoe UI Semilight" w:cs="Segoe UI Semilight"/>
          <w:i/>
          <w:sz w:val="36"/>
          <w:u w:val="single"/>
        </w:rPr>
        <w:t>Partie I – Réalisation du montage électronique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Il s’agit ici de réaliser le montage électronique du capteur.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On rappelle la liste des composants fournis :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 w:rsidRPr="0045652E">
        <w:rPr>
          <w:rFonts w:ascii="Segoe UI" w:hAnsi="Segoe UI" w:cs="Segoe UI"/>
          <w:b w:val="0"/>
          <w:sz w:val="22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LED Infrarouge (TSAL7400) - Tige la plus courte à GND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Phototransistor sensible à l'infrarouge (TOPS-0</w:t>
      </w:r>
      <w:r>
        <w:rPr>
          <w:rFonts w:ascii="Segoe UI" w:hAnsi="Segoe UI" w:cs="Segoe UI"/>
          <w:b w:val="0"/>
          <w:sz w:val="24"/>
        </w:rPr>
        <w:t>50) - Tige la plus longue à GND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Amp</w:t>
      </w:r>
      <w:r>
        <w:rPr>
          <w:rFonts w:ascii="Segoe UI" w:hAnsi="Segoe UI" w:cs="Segoe UI"/>
          <w:b w:val="0"/>
          <w:sz w:val="24"/>
        </w:rPr>
        <w:t>lificateur opérationnel (LM324)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>Transistor (2N3904)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 xml:space="preserve">Arduino </w:t>
      </w:r>
      <w:proofErr w:type="spellStart"/>
      <w:r>
        <w:rPr>
          <w:rFonts w:ascii="Segoe UI" w:hAnsi="Segoe UI" w:cs="Segoe UI"/>
          <w:b w:val="0"/>
          <w:sz w:val="24"/>
        </w:rPr>
        <w:t>Uno</w:t>
      </w:r>
      <w:proofErr w:type="spellEnd"/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Quelques condensateurs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>Jeux de résistances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On rappelle le schéma fourni qui servira de modèle :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noProof/>
          <w:sz w:val="24"/>
        </w:rPr>
        <w:drawing>
          <wp:inline distT="0" distB="0" distL="0" distR="0">
            <wp:extent cx="5743575" cy="2724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B24DEB" w:rsidRDefault="00B24DEB" w:rsidP="0045652E">
      <w:pPr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rPr>
          <w:rFonts w:ascii="Segoe UI" w:hAnsi="Segoe UI" w:cs="Segoe UI"/>
          <w:u w:val="single"/>
        </w:rPr>
      </w:pPr>
      <w:r w:rsidRPr="00F87E67">
        <w:rPr>
          <w:rFonts w:ascii="Segoe UI" w:hAnsi="Segoe UI" w:cs="Segoe UI"/>
          <w:u w:val="single"/>
        </w:rPr>
        <w:lastRenderedPageBreak/>
        <w:t>Vue Platine :</w:t>
      </w:r>
    </w:p>
    <w:p w:rsidR="00F87E67" w:rsidRPr="00F87E67" w:rsidRDefault="00363532" w:rsidP="0045652E">
      <w:pPr>
        <w:rPr>
          <w:rFonts w:ascii="Segoe UI" w:hAnsi="Segoe UI" w:cs="Segoe UI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64F6F" wp14:editId="429243B2">
                <wp:simplePos x="0" y="0"/>
                <wp:positionH relativeFrom="column">
                  <wp:posOffset>982995</wp:posOffset>
                </wp:positionH>
                <wp:positionV relativeFrom="paragraph">
                  <wp:posOffset>3856088</wp:posOffset>
                </wp:positionV>
                <wp:extent cx="818707" cy="340700"/>
                <wp:effectExtent l="0" t="38100" r="57785" b="2159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707" cy="3407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D7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" o:spid="_x0000_s1026" type="#_x0000_t32" style="position:absolute;margin-left:77.4pt;margin-top:303.65pt;width:64.45pt;height:26.8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" strokecolor="black [3200]">
                <v:stroke endarrow="open"/>
              </v:shape>
            </w:pict>
          </mc:Fallback>
        </mc:AlternateContent>
      </w:r>
      <w:r w:rsidRPr="00363532">
        <w:rPr>
          <w:rFonts w:ascii="Segoe UI" w:hAnsi="Segoe UI" w:cs="Segoe U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93DE88" wp14:editId="17CD061D">
                <wp:simplePos x="0" y="0"/>
                <wp:positionH relativeFrom="column">
                  <wp:posOffset>-91277</wp:posOffset>
                </wp:positionH>
                <wp:positionV relativeFrom="paragraph">
                  <wp:posOffset>4280771</wp:posOffset>
                </wp:positionV>
                <wp:extent cx="2360930" cy="1404620"/>
                <wp:effectExtent l="0" t="0" r="0" b="190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532" w:rsidRPr="00363532" w:rsidRDefault="00363532" w:rsidP="0036353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Phototransistor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93DE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7.2pt;margin-top:337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" filled="f" stroked="f">
                <v:textbox style="mso-fit-shape-to-text:t">
                  <w:txbxContent>
                    <w:p w:rsidR="00363532" w:rsidRPr="00363532" w:rsidRDefault="00363532" w:rsidP="00363532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Phototransistor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3532">
        <w:rPr>
          <w:rFonts w:ascii="Segoe UI" w:hAnsi="Segoe UI" w:cs="Segoe U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378312</wp:posOffset>
                </wp:positionH>
                <wp:positionV relativeFrom="paragraph">
                  <wp:posOffset>384898</wp:posOffset>
                </wp:positionV>
                <wp:extent cx="2360930" cy="1404620"/>
                <wp:effectExtent l="0" t="0" r="0" b="190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532" w:rsidRPr="00363532" w:rsidRDefault="00363532">
                            <w:pPr>
                              <w:rPr>
                                <w:color w:val="C00000"/>
                              </w:rPr>
                            </w:pPr>
                            <w:r w:rsidRPr="00363532">
                              <w:rPr>
                                <w:color w:val="C00000"/>
                              </w:rPr>
                              <w:t>LED Infrarouge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9.8pt;margin-top:30.3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" filled="f" stroked="f">
                <v:textbox style="mso-fit-shape-to-text:t">
                  <w:txbxContent>
                    <w:p w:rsidR="00363532" w:rsidRPr="00363532" w:rsidRDefault="00363532">
                      <w:pPr>
                        <w:rPr>
                          <w:color w:val="C00000"/>
                        </w:rPr>
                      </w:pPr>
                      <w:r w:rsidRPr="00363532">
                        <w:rPr>
                          <w:color w:val="C00000"/>
                        </w:rPr>
                        <w:t>LED Infrarouge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674651</wp:posOffset>
                </wp:positionH>
                <wp:positionV relativeFrom="paragraph">
                  <wp:posOffset>762015</wp:posOffset>
                </wp:positionV>
                <wp:extent cx="244548" cy="584790"/>
                <wp:effectExtent l="57150" t="0" r="22225" b="6350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8" cy="58479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15B57" id="Connecteur droit avec flèche 25" o:spid="_x0000_s1026" type="#_x0000_t32" style="position:absolute;margin-left:53.1pt;margin-top:60pt;width:19.25pt;height:46.0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" strokecolor="black [3200]">
                <v:stroke endarrow="open"/>
              </v:shape>
            </w:pict>
          </mc:Fallback>
        </mc:AlternateContent>
      </w:r>
      <w:r w:rsidR="00B24DE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328295</wp:posOffset>
            </wp:positionV>
            <wp:extent cx="6565265" cy="4895850"/>
            <wp:effectExtent l="0" t="0" r="6985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B24DEB">
      <w:pPr>
        <w:rPr>
          <w:rFonts w:ascii="Segoe UI" w:hAnsi="Segoe UI" w:cs="Segoe UI"/>
          <w:b w:val="0"/>
          <w:sz w:val="24"/>
        </w:rPr>
      </w:pPr>
    </w:p>
    <w:p w:rsidR="0045652E" w:rsidRDefault="00B24DEB" w:rsidP="0045652E">
      <w:pPr>
        <w:rPr>
          <w:rFonts w:ascii="Segoe UI" w:hAnsi="Segoe UI" w:cs="Segoe UI"/>
          <w:u w:val="single"/>
        </w:rPr>
      </w:pPr>
      <w:r w:rsidRPr="00F87E67">
        <w:rPr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-424180</wp:posOffset>
            </wp:positionH>
            <wp:positionV relativeFrom="paragraph">
              <wp:posOffset>403860</wp:posOffset>
            </wp:positionV>
            <wp:extent cx="6554470" cy="52197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52E" w:rsidRPr="00F87E67">
        <w:rPr>
          <w:rFonts w:ascii="Segoe UI" w:hAnsi="Segoe UI" w:cs="Segoe UI"/>
          <w:u w:val="single"/>
        </w:rPr>
        <w:t>Vue schématique</w:t>
      </w:r>
      <w:r w:rsidR="00F87E67" w:rsidRPr="00F87E67">
        <w:rPr>
          <w:rFonts w:ascii="Segoe UI" w:hAnsi="Segoe UI" w:cs="Segoe UI"/>
          <w:u w:val="single"/>
        </w:rPr>
        <w:t> :</w:t>
      </w: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lastRenderedPageBreak/>
        <w:t>Photos du montage</w:t>
      </w:r>
      <w:r w:rsidRPr="00F87E67">
        <w:rPr>
          <w:rFonts w:ascii="Segoe UI" w:hAnsi="Segoe UI" w:cs="Segoe UI"/>
          <w:u w:val="single"/>
        </w:rPr>
        <w:t> :</w:t>
      </w:r>
    </w:p>
    <w:p w:rsidR="00AA6D96" w:rsidRDefault="00AA6D96" w:rsidP="0045652E">
      <w:pPr>
        <w:rPr>
          <w:rFonts w:ascii="Segoe UI" w:hAnsi="Segoe UI" w:cs="Segoe UI"/>
          <w:u w:val="single"/>
        </w:rPr>
      </w:pPr>
    </w:p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45652E">
      <w:pPr>
        <w:rPr>
          <w:rFonts w:ascii="Segoe UI" w:hAnsi="Segoe UI" w:cs="Segoe UI"/>
          <w:u w:val="single"/>
        </w:rPr>
      </w:pPr>
    </w:p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B24DEB" w:rsidP="003961F0">
      <w:pPr>
        <w:jc w:val="center"/>
      </w:pPr>
      <w:r>
        <w:rPr>
          <w:noProof/>
        </w:rPr>
        <w:lastRenderedPageBreak/>
        <w:drawing>
          <wp:inline distT="0" distB="0" distL="0" distR="0">
            <wp:extent cx="5939790" cy="3341132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45652E"/>
    <w:p w:rsidR="00AA6D96" w:rsidRDefault="00AA6D96" w:rsidP="0045652E"/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Default="00B24DEB" w:rsidP="00B24DEB">
      <w:pPr>
        <w:tabs>
          <w:tab w:val="left" w:pos="3295"/>
        </w:tabs>
        <w:rPr>
          <w:rFonts w:ascii="Segoe UI" w:hAnsi="Segoe UI" w:cs="Segoe UI"/>
        </w:rPr>
      </w:pPr>
    </w:p>
    <w:p w:rsidR="00AA6D96" w:rsidRDefault="00B24DEB" w:rsidP="003961F0">
      <w:pPr>
        <w:tabs>
          <w:tab w:val="left" w:pos="329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063889" cy="3413051"/>
            <wp:effectExtent l="0" t="0" r="0" b="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04" cy="341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B24DEB">
      <w:pPr>
        <w:tabs>
          <w:tab w:val="left" w:pos="3295"/>
        </w:tabs>
      </w:pPr>
    </w:p>
    <w:p w:rsidR="00AA6D96" w:rsidRDefault="00AA6D96" w:rsidP="00B24DEB">
      <w:pPr>
        <w:tabs>
          <w:tab w:val="left" w:pos="3295"/>
        </w:tabs>
      </w:pPr>
    </w:p>
    <w:p w:rsidR="00AA6D96" w:rsidRDefault="00B24DEB" w:rsidP="003961F0">
      <w:pPr>
        <w:tabs>
          <w:tab w:val="left" w:pos="3295"/>
        </w:tabs>
        <w:jc w:val="center"/>
      </w:pPr>
      <w:r>
        <w:rPr>
          <w:noProof/>
        </w:rPr>
        <w:drawing>
          <wp:inline distT="0" distB="0" distL="0" distR="0">
            <wp:extent cx="6007217" cy="3381153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58" cy="33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363532" w:rsidP="004C2E44">
      <w:pPr>
        <w:tabs>
          <w:tab w:val="left" w:pos="3295"/>
        </w:tabs>
        <w:jc w:val="center"/>
      </w:pPr>
    </w:p>
    <w:p w:rsidR="00363532" w:rsidRPr="004C2E44" w:rsidRDefault="00363532" w:rsidP="004C2E44">
      <w:pPr>
        <w:jc w:val="both"/>
        <w:rPr>
          <w:rFonts w:ascii="Segoe UI Semilight" w:hAnsi="Segoe UI Semilight" w:cs="Segoe UI Semilight"/>
          <w:i/>
          <w:sz w:val="36"/>
          <w:u w:val="single"/>
        </w:rPr>
      </w:pPr>
      <w:r w:rsidRPr="004C2E44">
        <w:rPr>
          <w:rFonts w:ascii="Segoe UI Semilight" w:hAnsi="Segoe UI Semilight" w:cs="Segoe UI Semilight"/>
          <w:i/>
          <w:sz w:val="36"/>
          <w:u w:val="single"/>
        </w:rPr>
        <w:lastRenderedPageBreak/>
        <w:t>Partie II – Réalisation du programme Arduino</w:t>
      </w:r>
    </w:p>
    <w:p w:rsidR="00AA6D96" w:rsidRPr="002D155F" w:rsidRDefault="004C2E44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>L’objectif de ce programme est de détecter, récupérer et calculer le pouls issu du capteur conçu précédemment.</w:t>
      </w:r>
    </w:p>
    <w:p w:rsidR="00363532" w:rsidRPr="002D155F" w:rsidRDefault="002D155F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 xml:space="preserve">Les données obtenues sont « censées » être lues par le module </w:t>
      </w:r>
      <w:proofErr w:type="spellStart"/>
      <w:r w:rsidRPr="002D155F">
        <w:rPr>
          <w:rFonts w:ascii="Segoe UI" w:hAnsi="Segoe UI" w:cs="Segoe UI"/>
          <w:b w:val="0"/>
        </w:rPr>
        <w:t>Processing</w:t>
      </w:r>
      <w:proofErr w:type="spellEnd"/>
      <w:r w:rsidRPr="002D155F">
        <w:rPr>
          <w:rFonts w:ascii="Segoe UI" w:hAnsi="Segoe UI" w:cs="Segoe UI"/>
          <w:b w:val="0"/>
        </w:rPr>
        <w:t xml:space="preserve"> (module 3) afin d’être exploitables.</w:t>
      </w:r>
    </w:p>
    <w:p w:rsidR="00363532" w:rsidRPr="002D155F" w:rsidRDefault="004C2E44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>Vous trouverez ci-après une fiche synthétique portant sur le fonctionnement du programme.</w:t>
      </w:r>
    </w:p>
    <w:p w:rsidR="004C2E44" w:rsidRDefault="004C2E44" w:rsidP="004C2E44">
      <w:pPr>
        <w:tabs>
          <w:tab w:val="left" w:pos="3295"/>
        </w:tabs>
        <w:jc w:val="both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autoSpaceDE w:val="0"/>
        <w:autoSpaceDN w:val="0"/>
        <w:adjustRightInd w:val="0"/>
        <w:spacing w:after="0" w:line="288" w:lineRule="auto"/>
        <w:jc w:val="center"/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lastRenderedPageBreak/>
        <w:t>Fiche synthétique</w:t>
      </w:r>
    </w:p>
    <w:p w:rsidR="004C2E44" w:rsidRDefault="004C2E44" w:rsidP="004C2E44">
      <w:pPr>
        <w:autoSpaceDE w:val="0"/>
        <w:autoSpaceDN w:val="0"/>
        <w:adjustRightInd w:val="0"/>
        <w:spacing w:after="0" w:line="288" w:lineRule="auto"/>
        <w:jc w:val="center"/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t>Calcul du pouls</w:t>
      </w:r>
    </w:p>
    <w:p w:rsidR="004C2E44" w:rsidRDefault="004C2E44" w:rsidP="004C2E44">
      <w:pPr>
        <w:tabs>
          <w:tab w:val="left" w:pos="3295"/>
        </w:tabs>
        <w:jc w:val="center"/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t>(Module 1)</w:t>
      </w:r>
    </w:p>
    <w:p w:rsidR="00363532" w:rsidRDefault="004C2E44" w:rsidP="00B24DEB">
      <w:pPr>
        <w:tabs>
          <w:tab w:val="left" w:pos="3295"/>
        </w:tabs>
      </w:pPr>
      <w:r>
        <w:rPr>
          <w:rFonts w:ascii="Calibri" w:eastAsiaTheme="minorHAnsi" w:hAnsi="Calibri" w:cs="Calibri"/>
          <w:bCs/>
          <w:color w:val="4672C4"/>
          <w:szCs w:val="28"/>
          <w:u w:val="single"/>
        </w:rPr>
        <w:t xml:space="preserve">Objectif </w:t>
      </w:r>
      <w:r>
        <w:rPr>
          <w:rFonts w:ascii="Calibri" w:eastAsiaTheme="minorHAnsi" w:hAnsi="Calibri" w:cs="Calibri"/>
          <w:b w:val="0"/>
          <w:color w:val="4672C4"/>
          <w:szCs w:val="28"/>
        </w:rPr>
        <w:t>: déterminer un pouls précis à partir de valeurs analogiques issues du capteur.</w:t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-472691</wp:posOffset>
                </wp:positionH>
                <wp:positionV relativeFrom="paragraph">
                  <wp:posOffset>343712</wp:posOffset>
                </wp:positionV>
                <wp:extent cx="2264410" cy="1404620"/>
                <wp:effectExtent l="0" t="0" r="0" b="254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Simule des valeurs analogiques</w:t>
                            </w:r>
                          </w:p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remplace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circuit physique)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37.2pt;margin-top:27.05pt;width:178.3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Simule des valeurs analogiques</w:t>
                      </w:r>
                    </w:p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remplace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circuit physique)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63532" w:rsidRDefault="004C2E44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3640898</wp:posOffset>
            </wp:positionH>
            <wp:positionV relativeFrom="paragraph">
              <wp:posOffset>222162</wp:posOffset>
            </wp:positionV>
            <wp:extent cx="2508885" cy="1783080"/>
            <wp:effectExtent l="0" t="0" r="5715" b="762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32" w:rsidRDefault="004C2E44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A6D0FB">
            <wp:simplePos x="0" y="0"/>
            <wp:positionH relativeFrom="column">
              <wp:posOffset>25503</wp:posOffset>
            </wp:positionH>
            <wp:positionV relativeFrom="paragraph">
              <wp:posOffset>118110</wp:posOffset>
            </wp:positionV>
            <wp:extent cx="1360805" cy="134112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363532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4C2E44" w:rsidRDefault="004C2E44" w:rsidP="00B24DEB">
      <w:pPr>
        <w:tabs>
          <w:tab w:val="left" w:pos="3295"/>
        </w:tabs>
      </w:pPr>
    </w:p>
    <w:p w:rsidR="004C2E44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154305</wp:posOffset>
            </wp:positionV>
            <wp:extent cx="1137285" cy="308610"/>
            <wp:effectExtent l="300038" t="0" r="305752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90097">
                      <a:off x="0" y="0"/>
                      <a:ext cx="113728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C2E44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3144534</wp:posOffset>
            </wp:positionH>
            <wp:positionV relativeFrom="paragraph">
              <wp:posOffset>256953</wp:posOffset>
            </wp:positionV>
            <wp:extent cx="1956435" cy="318770"/>
            <wp:effectExtent l="19050" t="247650" r="24765" b="25273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09960">
                      <a:off x="0" y="0"/>
                      <a:ext cx="19564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E44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21914</wp:posOffset>
            </wp:positionV>
            <wp:extent cx="1332865" cy="1416050"/>
            <wp:effectExtent l="0" t="0" r="63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2E44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posOffset>3566160</wp:posOffset>
                </wp:positionH>
                <wp:positionV relativeFrom="paragraph">
                  <wp:posOffset>165735</wp:posOffset>
                </wp:positionV>
                <wp:extent cx="2615565" cy="1404620"/>
                <wp:effectExtent l="0" t="0" r="0" b="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Récupération des valeurs</w:t>
                            </w:r>
                          </w:p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(0 à 1023)</w:t>
                            </w:r>
                          </w:p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depuis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port A0</w:t>
                            </w:r>
                          </w:p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où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capteur de pouls est branché)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80.8pt;margin-top:13.05pt;width:205.9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Récupération des valeurs</w:t>
                      </w:r>
                    </w:p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(0 à 1023)</w:t>
                      </w:r>
                    </w:p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depuis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port A0</w:t>
                      </w:r>
                    </w:p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où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capteur de pouls est branché)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C2E44" w:rsidRDefault="004C2E44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C3B208" wp14:editId="6391E247">
                <wp:simplePos x="0" y="0"/>
                <wp:positionH relativeFrom="column">
                  <wp:posOffset>-282575</wp:posOffset>
                </wp:positionH>
                <wp:positionV relativeFrom="paragraph">
                  <wp:posOffset>412750</wp:posOffset>
                </wp:positionV>
                <wp:extent cx="2264410" cy="488950"/>
                <wp:effectExtent l="0" t="0" r="0" b="6350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Envoi des valeurs analogiques brutes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3B208" id="_x0000_s1030" type="#_x0000_t202" style="position:absolute;margin-left:-22.25pt;margin-top:32.5pt;width:178.3pt;height:3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" filled="f" stroked="f">
                <v:textbox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Envoi des valeurs analogiques brutes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3434080</wp:posOffset>
            </wp:positionH>
            <wp:positionV relativeFrom="paragraph">
              <wp:posOffset>125730</wp:posOffset>
            </wp:positionV>
            <wp:extent cx="690880" cy="1222375"/>
            <wp:effectExtent l="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C3B208" wp14:editId="6391E247">
                <wp:simplePos x="0" y="0"/>
                <wp:positionH relativeFrom="column">
                  <wp:posOffset>2823402</wp:posOffset>
                </wp:positionH>
                <wp:positionV relativeFrom="paragraph">
                  <wp:posOffset>77470</wp:posOffset>
                </wp:positionV>
                <wp:extent cx="2264410" cy="1404620"/>
                <wp:effectExtent l="0" t="0" r="0" b="254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Retourne le pouls calculé à partir des valeurs analogiques brutes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1" type="#_x0000_t202" style="position:absolute;margin-left:222.3pt;margin-top:6.1pt;width:178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Retourne le pouls calculé à partir des valeurs analogiques brutes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155F" w:rsidRDefault="002D155F" w:rsidP="00B24DEB">
      <w:pPr>
        <w:tabs>
          <w:tab w:val="left" w:pos="3295"/>
        </w:tabs>
      </w:pPr>
    </w:p>
    <w:p w:rsidR="002D155F" w:rsidRDefault="002D155F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6BA1BCF" wp14:editId="1CC9B1B6">
                <wp:simplePos x="0" y="0"/>
                <wp:positionH relativeFrom="column">
                  <wp:posOffset>-282575</wp:posOffset>
                </wp:positionH>
                <wp:positionV relativeFrom="paragraph">
                  <wp:posOffset>80010</wp:posOffset>
                </wp:positionV>
                <wp:extent cx="1360805" cy="1404620"/>
                <wp:effectExtent l="0" t="0" r="0" b="0"/>
                <wp:wrapTight wrapText="bothSides">
                  <wp:wrapPolygon edited="0">
                    <wp:start x="907" y="0"/>
                    <wp:lineTo x="907" y="21156"/>
                    <wp:lineTo x="20562" y="21156"/>
                    <wp:lineTo x="20562" y="0"/>
                    <wp:lineTo x="907" y="0"/>
                  </wp:wrapPolygon>
                </wp:wrapTight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Calcule le pouls à partir des variations des valeurs analogiques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A1BCF" id="_x0000_s1032" type="#_x0000_t202" style="position:absolute;margin-left:-22.25pt;margin-top:6.3pt;width:107.1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Calcule le pouls à partir des variations des valeurs analogiques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1328420" cy="1299845"/>
            <wp:effectExtent l="0" t="0" r="508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E44">
        <w:rPr>
          <w:noProof/>
        </w:rPr>
        <w:drawing>
          <wp:anchor distT="0" distB="0" distL="114300" distR="114300" simplePos="0" relativeHeight="251672576" behindDoc="0" locked="0" layoutInCell="1" allowOverlap="1" wp14:anchorId="6260C399">
            <wp:simplePos x="0" y="0"/>
            <wp:positionH relativeFrom="column">
              <wp:posOffset>4629608</wp:posOffset>
            </wp:positionH>
            <wp:positionV relativeFrom="paragraph">
              <wp:posOffset>63695</wp:posOffset>
            </wp:positionV>
            <wp:extent cx="1271120" cy="1244201"/>
            <wp:effectExtent l="0" t="0" r="571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20" cy="124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AEF50C">
            <wp:simplePos x="0" y="0"/>
            <wp:positionH relativeFrom="column">
              <wp:posOffset>3162300</wp:posOffset>
            </wp:positionH>
            <wp:positionV relativeFrom="paragraph">
              <wp:posOffset>105410</wp:posOffset>
            </wp:positionV>
            <wp:extent cx="1477645" cy="446405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C2E44">
        <w:rPr>
          <w:noProof/>
        </w:rPr>
        <w:drawing>
          <wp:anchor distT="0" distB="0" distL="114300" distR="114300" simplePos="0" relativeHeight="251673600" behindDoc="0" locked="0" layoutInCell="1" allowOverlap="1" wp14:anchorId="4CDF80F1">
            <wp:simplePos x="0" y="0"/>
            <wp:positionH relativeFrom="column">
              <wp:posOffset>1365561</wp:posOffset>
            </wp:positionH>
            <wp:positionV relativeFrom="paragraph">
              <wp:posOffset>22535</wp:posOffset>
            </wp:positionV>
            <wp:extent cx="488950" cy="605790"/>
            <wp:effectExtent l="0" t="0" r="635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363532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9C3B208" wp14:editId="6391E247">
                <wp:simplePos x="0" y="0"/>
                <wp:positionH relativeFrom="page">
                  <wp:align>right</wp:align>
                </wp:positionH>
                <wp:positionV relativeFrom="paragraph">
                  <wp:posOffset>240340</wp:posOffset>
                </wp:positionV>
                <wp:extent cx="2264410" cy="1404620"/>
                <wp:effectExtent l="0" t="0" r="0" b="254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2"/>
                                <w:szCs w:val="24"/>
                              </w:rPr>
                              <w:t xml:space="preserve">Contient le prototype des fonctions contenues dans </w:t>
                            </w:r>
                            <w:proofErr w:type="spell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2"/>
                                <w:szCs w:val="24"/>
                              </w:rPr>
                              <w:t>cardio.c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3" type="#_x0000_t202" style="position:absolute;margin-left:127.1pt;margin-top:18.9pt;width:178.3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  <w:rPr>
                          <w:sz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2"/>
                          <w:szCs w:val="24"/>
                        </w:rPr>
                        <w:t xml:space="preserve">Contient le prototype des fonctions contenues dans </w:t>
                      </w:r>
                      <w:proofErr w:type="spell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2"/>
                          <w:szCs w:val="24"/>
                        </w:rPr>
                        <w:t>cardio.c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9C3B208" wp14:editId="6391E247">
                <wp:simplePos x="0" y="0"/>
                <wp:positionH relativeFrom="page">
                  <wp:align>center</wp:align>
                </wp:positionH>
                <wp:positionV relativeFrom="paragraph">
                  <wp:posOffset>12656</wp:posOffset>
                </wp:positionV>
                <wp:extent cx="1200150" cy="1404620"/>
                <wp:effectExtent l="0" t="0" r="0" b="0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Calcule le pouls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4" type="#_x0000_t202" style="position:absolute;margin-left:0;margin-top:1pt;width:94.5pt;height:110.6pt;z-index:25168998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Calcule le pouls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823D5" w:rsidRDefault="00BA7560" w:rsidP="007823D5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</w:t>
      </w:r>
      <w:r w:rsidR="00773B66">
        <w:t xml:space="preserve"> 2 – Cœur de </w:t>
      </w:r>
      <w:proofErr w:type="spellStart"/>
      <w:r w:rsidR="00773B66">
        <w:t>LEDs</w:t>
      </w:r>
      <w:proofErr w:type="spellEnd"/>
    </w:p>
    <w:p w:rsidR="00773B66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Ce module correspond à l’affichage du pouls sur le cœur de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>.</w:t>
      </w:r>
    </w:p>
    <w:p w:rsidR="00363532" w:rsidRPr="00363532" w:rsidRDefault="00363532" w:rsidP="00773B66">
      <w:pPr>
        <w:rPr>
          <w:rFonts w:ascii="Segoe UI" w:hAnsi="Segoe UI" w:cs="Segoe UI"/>
          <w:b w:val="0"/>
        </w:rPr>
      </w:pPr>
    </w:p>
    <w:p w:rsidR="00773B66" w:rsidRDefault="00773B66" w:rsidP="00773B66">
      <w:pPr>
        <w:pStyle w:val="Sous-partie"/>
        <w:keepNext/>
        <w:keepLines/>
        <w:numPr>
          <w:ilvl w:val="0"/>
          <w:numId w:val="2"/>
        </w:numPr>
        <w:spacing w:before="40" w:after="0"/>
        <w:outlineLvl w:val="1"/>
      </w:pPr>
      <w:r>
        <w:t>2.1 – Générateur de code</w:t>
      </w:r>
    </w:p>
    <w:p w:rsidR="00363532" w:rsidRPr="00363532" w:rsidRDefault="00363532" w:rsidP="00363532"/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Dans le cahier des charges, il était mentionné que l’utilisateur </w:t>
      </w:r>
      <w:r w:rsidRPr="00363532">
        <w:rPr>
          <w:rFonts w:ascii="Segoe UI" w:hAnsi="Segoe UI" w:cs="Segoe UI"/>
          <w:b w:val="0"/>
          <w:i/>
        </w:rPr>
        <w:t>pouvait</w:t>
      </w:r>
      <w:r w:rsidRPr="00363532">
        <w:rPr>
          <w:rFonts w:ascii="Segoe UI" w:hAnsi="Segoe UI" w:cs="Segoe UI"/>
          <w:b w:val="0"/>
        </w:rPr>
        <w:t xml:space="preserve"> choisir le mode d’affichage des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 xml:space="preserve"> à chaque battement (exemples : toutes les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 xml:space="preserve"> s’allument, une LED sur deux s’allume, …).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Nous étions d’abord partis sur la création d’un </w:t>
      </w:r>
      <w:proofErr w:type="spellStart"/>
      <w:r w:rsidRPr="00363532">
        <w:rPr>
          <w:rFonts w:ascii="Segoe UI" w:hAnsi="Segoe UI" w:cs="Segoe UI"/>
          <w:b w:val="0"/>
        </w:rPr>
        <w:t>param.h</w:t>
      </w:r>
      <w:r w:rsidRPr="00363532">
        <w:rPr>
          <w:rFonts w:ascii="Segoe UI" w:hAnsi="Segoe UI" w:cs="Segoe UI"/>
          <w:b w:val="0"/>
          <w:color w:val="FF0000"/>
        </w:rPr>
        <w:t>.ino</w:t>
      </w:r>
      <w:proofErr w:type="spellEnd"/>
      <w:r w:rsidRPr="00363532">
        <w:rPr>
          <w:rFonts w:ascii="Segoe UI" w:hAnsi="Segoe UI" w:cs="Segoe UI"/>
          <w:b w:val="0"/>
          <w:color w:val="FF0000"/>
        </w:rPr>
        <w:t xml:space="preserve"> </w:t>
      </w:r>
      <w:r w:rsidRPr="00363532">
        <w:rPr>
          <w:rFonts w:ascii="Segoe UI" w:hAnsi="Segoe UI" w:cs="Segoe UI"/>
          <w:b w:val="0"/>
        </w:rPr>
        <w:t>qui serait automatiquement transféré à la carte Arduino, ce qui fut un succès, mais ne correspondait pas à ce qui était demandé (le contenu de la carte était effacé, et on ne pouvait plus récupérer le pouls).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Nous avons donc changé ce fonctionnement en ne laissant qu’une seule ligne dans le fichier </w:t>
      </w:r>
      <w:proofErr w:type="spellStart"/>
      <w:r w:rsidRPr="00363532">
        <w:rPr>
          <w:rFonts w:ascii="Segoe UI" w:hAnsi="Segoe UI" w:cs="Segoe UI"/>
          <w:b w:val="0"/>
        </w:rPr>
        <w:t>param.h</w:t>
      </w:r>
      <w:proofErr w:type="spellEnd"/>
      <w:r w:rsidRPr="00363532">
        <w:rPr>
          <w:rFonts w:ascii="Segoe UI" w:hAnsi="Segoe UI" w:cs="Segoe UI"/>
          <w:b w:val="0"/>
        </w:rPr>
        <w:t xml:space="preserve">. 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>Elle consisterait en la déclaration d’une variable dont la valeur varierait selon le choix de l’utilisateur, et nous nous servirions alors de cette variable.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>Vous trouverez, en page suivante, un diagramme synthétique du fonctionnement du générateur de code.</w:t>
      </w:r>
    </w:p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363532" w:rsidRDefault="00363532" w:rsidP="00773B66"/>
    <w:p w:rsidR="00363532" w:rsidRDefault="00363532" w:rsidP="00773B66"/>
    <w:p w:rsidR="00363532" w:rsidRDefault="00363532" w:rsidP="00773B66"/>
    <w:p w:rsidR="00773B66" w:rsidRDefault="00773B66" w:rsidP="00773B66">
      <w:pPr>
        <w:autoSpaceDE w:val="0"/>
        <w:autoSpaceDN w:val="0"/>
        <w:adjustRightInd w:val="0"/>
        <w:spacing w:after="0" w:line="288" w:lineRule="auto"/>
        <w:jc w:val="center"/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lastRenderedPageBreak/>
        <w:t>Fiche synthétique</w:t>
      </w:r>
    </w:p>
    <w:p w:rsidR="00773B66" w:rsidRDefault="00773B66" w:rsidP="00773B66">
      <w:pPr>
        <w:jc w:val="center"/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 xml:space="preserve">Génération du fichier </w:t>
      </w:r>
      <w:proofErr w:type="spellStart"/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>param.h</w:t>
      </w:r>
      <w:proofErr w:type="spellEnd"/>
    </w:p>
    <w:p w:rsidR="002D4A5F" w:rsidRDefault="002D4A5F" w:rsidP="00773B66">
      <w:pPr>
        <w:jc w:val="center"/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>(Module 2)</w:t>
      </w:r>
    </w:p>
    <w:p w:rsidR="00D46200" w:rsidRDefault="00D46200" w:rsidP="00773B66"/>
    <w:p w:rsidR="00773B66" w:rsidRDefault="00773B66" w:rsidP="00773B66">
      <w:r>
        <w:rPr>
          <w:rFonts w:ascii="Franklin Gothic Book" w:eastAsiaTheme="minorHAnsi" w:hAnsi="Franklin Gothic Book" w:cs="Franklin Gothic Book"/>
          <w:bCs/>
          <w:color w:val="15383B"/>
          <w:szCs w:val="28"/>
          <w:u w:val="single"/>
        </w:rPr>
        <w:t xml:space="preserve">Objectif </w:t>
      </w:r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 xml:space="preserve">: générer un fichier permettant de configurer le mode d’affichage des </w:t>
      </w:r>
      <w:proofErr w:type="spellStart"/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>LEDs</w:t>
      </w:r>
      <w:proofErr w:type="spellEnd"/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 xml:space="preserve"> en fonction du choix de l’utilisateur.</w:t>
      </w:r>
    </w:p>
    <w:p w:rsidR="00773B66" w:rsidRDefault="00D46200" w:rsidP="00773B66">
      <w:r>
        <w:rPr>
          <w:rFonts w:ascii="Franklin Gothic Book" w:eastAsiaTheme="minorHAnsi" w:hAnsi="Franklin Gothic Book" w:cs="Franklin Gothic Book"/>
          <w:b w:val="0"/>
          <w:color w:val="15383B"/>
          <w:sz w:val="24"/>
          <w:szCs w:val="24"/>
        </w:rPr>
        <w:t xml:space="preserve">                                                                            4</w:t>
      </w:r>
    </w:p>
    <w:p w:rsidR="00773B66" w:rsidRDefault="00D46200" w:rsidP="00773B66">
      <w:r>
        <w:object w:dxaOrig="14731" w:dyaOrig="3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115.6pt" o:ole="">
            <v:imagedata r:id="rId29" o:title=""/>
          </v:shape>
          <o:OLEObject Type="Embed" ProgID="Visio.Drawing.15" ShapeID="_x0000_i1025" DrawAspect="Content" ObjectID="_1572520741" r:id="rId30"/>
        </w:object>
      </w:r>
    </w:p>
    <w:p w:rsidR="00773B66" w:rsidRDefault="00773B66" w:rsidP="00773B66"/>
    <w:p w:rsidR="00773B66" w:rsidRDefault="00773B66" w:rsidP="00773B66"/>
    <w:p w:rsidR="00773B66" w:rsidRDefault="00773B66" w:rsidP="00773B66">
      <w:r>
        <w:rPr>
          <w:rFonts w:ascii="Segoe UI Semibold" w:eastAsiaTheme="minorHAnsi" w:hAnsi="Segoe UI Semibold" w:cs="Segoe UI Semibold"/>
          <w:bCs/>
          <w:i/>
          <w:iCs/>
          <w:color w:val="0070C0"/>
          <w:sz w:val="36"/>
          <w:szCs w:val="36"/>
          <w:u w:val="single"/>
        </w:rPr>
        <w:t>Explications</w:t>
      </w:r>
      <w:r>
        <w:t> :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>1 – On rentre dans la fonction principale. Elle appelle le menu dans un premier temps.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2 – On récupère le choix de l’utilisateur concernant le mode d’affichage des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LEDs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voulu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>3 – On retourne dans la fonction principale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4 – La fonction principale appelle la fonction de génération du fichier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5 – La fonction génère un fichier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contenant la ligne « #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define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LEDPARAM » suivie de la valeur entrée par l’utilisateur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</w:p>
    <w:p w:rsidR="00773B66" w:rsidRDefault="00773B66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(Note : On lira la valeur de LEDPARAM pour le mode d’affichage, en incluant bien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en en-tête</w:t>
      </w:r>
      <w:r w:rsidR="00D46200">
        <w:rPr>
          <w:rFonts w:ascii="Segoe UI" w:eastAsiaTheme="minorHAnsi" w:hAnsi="Segoe UI" w:cs="Segoe UI"/>
          <w:bCs/>
          <w:sz w:val="24"/>
          <w:szCs w:val="24"/>
        </w:rPr>
        <w:t xml:space="preserve"> du fichier </w:t>
      </w:r>
      <w:proofErr w:type="spellStart"/>
      <w:r w:rsidR="00D46200">
        <w:rPr>
          <w:rFonts w:ascii="Segoe UI" w:eastAsiaTheme="minorHAnsi" w:hAnsi="Segoe UI" w:cs="Segoe UI"/>
          <w:bCs/>
          <w:sz w:val="24"/>
          <w:szCs w:val="24"/>
        </w:rPr>
        <w:t>cœur.c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>)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Cs w:val="24"/>
          <w:u w:val="single"/>
        </w:rPr>
      </w:pPr>
      <w:r w:rsidRPr="00D46200">
        <w:rPr>
          <w:rFonts w:ascii="Segoe UI" w:eastAsiaTheme="minorHAnsi" w:hAnsi="Segoe UI" w:cs="Segoe UI"/>
          <w:bCs/>
          <w:szCs w:val="24"/>
          <w:u w:val="single"/>
        </w:rPr>
        <w:lastRenderedPageBreak/>
        <w:t>Captures d’écran :</w:t>
      </w:r>
    </w:p>
    <w:p w:rsidR="00D46200" w:rsidRPr="00D46200" w:rsidRDefault="00D46200" w:rsidP="00773B66">
      <w:pPr>
        <w:rPr>
          <w:rFonts w:ascii="Segoe UI" w:eastAsiaTheme="minorHAnsi" w:hAnsi="Segoe UI" w:cs="Segoe UI"/>
          <w:bCs/>
          <w:szCs w:val="24"/>
          <w:u w:val="single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5932805" cy="31578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Dans l’interface, plusieurs choix sont proposés. L’utilisateur entre le numéro associé au choix voulu puis valide. Ici, on a choisi la 5</w:t>
      </w:r>
      <w:r w:rsidRPr="00D46200">
        <w:rPr>
          <w:rFonts w:ascii="Segoe UI" w:eastAsiaTheme="minorHAnsi" w:hAnsi="Segoe UI" w:cs="Segoe UI"/>
          <w:b w:val="0"/>
          <w:bCs/>
          <w:i/>
          <w:sz w:val="24"/>
          <w:szCs w:val="24"/>
          <w:vertAlign w:val="superscript"/>
        </w:rPr>
        <w:t>ème</w:t>
      </w: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 proposition.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5954395" cy="1233170"/>
            <wp:effectExtent l="0" t="0" r="8255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Le fichier </w:t>
      </w:r>
      <w:proofErr w:type="spellStart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 a été créé après choix de l’utilisateur . . .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D46200">
      <w:pPr>
        <w:jc w:val="center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4551045" cy="1297305"/>
            <wp:effectExtent l="0" t="0" r="190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En ouvrant le fichier </w:t>
      </w:r>
      <w:proofErr w:type="spellStart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, on constate que l</w:t>
      </w:r>
      <w:r w:rsidRPr="00D46200">
        <w:rPr>
          <w:rFonts w:ascii="Segoe UI" w:eastAsiaTheme="minorHAnsi" w:hAnsi="Segoe UI" w:cs="Segoe UI"/>
          <w:b w:val="0"/>
          <w:bCs/>
          <w:i/>
          <w:sz w:val="24"/>
          <w:szCs w:val="24"/>
        </w:rPr>
        <w:t>a variable LEDPARAM a été déclarée à 5, comme demandé</w:t>
      </w: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.</w:t>
      </w:r>
    </w:p>
    <w:p w:rsidR="00D46200" w:rsidRPr="00773B66" w:rsidRDefault="00D46200" w:rsidP="00D46200">
      <w:pPr>
        <w:pStyle w:val="Sous-partie"/>
        <w:keepNext/>
        <w:keepLines/>
        <w:numPr>
          <w:ilvl w:val="0"/>
          <w:numId w:val="2"/>
        </w:numPr>
        <w:spacing w:before="40" w:after="0"/>
        <w:outlineLvl w:val="1"/>
      </w:pPr>
      <w:r>
        <w:lastRenderedPageBreak/>
        <w:t xml:space="preserve">2.2 – Programme Affichage Cœur de </w:t>
      </w:r>
      <w:proofErr w:type="spellStart"/>
      <w:r>
        <w:t>LEDs</w:t>
      </w:r>
      <w:proofErr w:type="spellEnd"/>
    </w:p>
    <w:p w:rsidR="00D46200" w:rsidRDefault="00D46200" w:rsidP="00773B66">
      <w:pPr>
        <w:rPr>
          <w:rFonts w:ascii="Segoe UI" w:hAnsi="Segoe UI" w:cs="Segoe UI"/>
          <w:b w:val="0"/>
        </w:rPr>
      </w:pPr>
    </w:p>
    <w:p w:rsidR="00D46200" w:rsidRDefault="00D46200" w:rsidP="00773B66">
      <w:pPr>
        <w:rPr>
          <w:rFonts w:ascii="Segoe UI" w:hAnsi="Segoe UI" w:cs="Segoe UI"/>
          <w:b w:val="0"/>
        </w:rPr>
      </w:pPr>
      <w:r w:rsidRPr="00D46200">
        <w:rPr>
          <w:rFonts w:ascii="Segoe UI" w:hAnsi="Segoe UI" w:cs="Segoe UI"/>
          <w:b w:val="0"/>
        </w:rPr>
        <w:t xml:space="preserve">Le fichier </w:t>
      </w:r>
      <w:proofErr w:type="spellStart"/>
      <w:r w:rsidRPr="00D46200">
        <w:rPr>
          <w:rFonts w:ascii="Segoe UI" w:hAnsi="Segoe UI" w:cs="Segoe UI"/>
          <w:b w:val="0"/>
        </w:rPr>
        <w:t>param.h</w:t>
      </w:r>
      <w:proofErr w:type="spellEnd"/>
      <w:r w:rsidRPr="00D46200">
        <w:rPr>
          <w:rFonts w:ascii="Segoe UI" w:hAnsi="Segoe UI" w:cs="Segoe UI"/>
          <w:b w:val="0"/>
        </w:rPr>
        <w:t xml:space="preserve"> a été précédemment créé. Le générateur de code doit obligatoirement être exécuté avant l’exécution </w:t>
      </w:r>
      <w:r>
        <w:rPr>
          <w:rFonts w:ascii="Segoe UI" w:hAnsi="Segoe UI" w:cs="Segoe UI"/>
          <w:b w:val="0"/>
        </w:rPr>
        <w:t xml:space="preserve">du programme d’affichage sur le cœur de </w:t>
      </w:r>
      <w:proofErr w:type="spellStart"/>
      <w:r>
        <w:rPr>
          <w:rFonts w:ascii="Segoe UI" w:hAnsi="Segoe UI" w:cs="Segoe UI"/>
          <w:b w:val="0"/>
        </w:rPr>
        <w:t>LEDs</w:t>
      </w:r>
      <w:proofErr w:type="spellEnd"/>
      <w:r w:rsidRPr="00D46200">
        <w:rPr>
          <w:rFonts w:ascii="Segoe UI" w:hAnsi="Segoe UI" w:cs="Segoe UI"/>
          <w:b w:val="0"/>
        </w:rPr>
        <w:t xml:space="preserve"> (ou un fichier </w:t>
      </w:r>
      <w:proofErr w:type="spellStart"/>
      <w:r w:rsidRPr="00D46200">
        <w:rPr>
          <w:rFonts w:ascii="Segoe UI" w:hAnsi="Segoe UI" w:cs="Segoe UI"/>
          <w:b w:val="0"/>
        </w:rPr>
        <w:t>param.h</w:t>
      </w:r>
      <w:proofErr w:type="spellEnd"/>
      <w:r w:rsidRPr="00D46200">
        <w:rPr>
          <w:rFonts w:ascii="Segoe UI" w:hAnsi="Segoe UI" w:cs="Segoe UI"/>
          <w:b w:val="0"/>
        </w:rPr>
        <w:t xml:space="preserve"> artificiel doit être créé).</w:t>
      </w:r>
    </w:p>
    <w:p w:rsidR="00363532" w:rsidRDefault="00363532" w:rsidP="00773B66">
      <w:pPr>
        <w:rPr>
          <w:rFonts w:ascii="Segoe UI" w:hAnsi="Segoe UI" w:cs="Segoe UI"/>
          <w:b w:val="0"/>
        </w:rPr>
      </w:pPr>
    </w:p>
    <w:p w:rsidR="00D46200" w:rsidRPr="00D46200" w:rsidRDefault="00D46200" w:rsidP="00773B66">
      <w:pPr>
        <w:rPr>
          <w:rFonts w:ascii="Segoe UI" w:hAnsi="Segoe UI" w:cs="Segoe UI"/>
          <w:b w:val="0"/>
        </w:rPr>
      </w:pPr>
    </w:p>
    <w:p w:rsidR="00D46200" w:rsidRDefault="00D46200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D46200" w:rsidRDefault="00D46200" w:rsidP="00773B66"/>
    <w:p w:rsidR="00363532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 3 – Génération du fichier CSV (</w:t>
      </w:r>
      <w:proofErr w:type="spellStart"/>
      <w:r>
        <w:t>Processing</w:t>
      </w:r>
      <w:proofErr w:type="spellEnd"/>
      <w:r>
        <w:t>)</w:t>
      </w:r>
    </w:p>
    <w:p w:rsidR="00D46200" w:rsidRPr="00C173DE" w:rsidRDefault="00363532" w:rsidP="00773B66">
      <w:pPr>
        <w:rPr>
          <w:rFonts w:ascii="Segoe UI" w:hAnsi="Segoe UI" w:cs="Segoe UI"/>
          <w:b w:val="0"/>
        </w:rPr>
      </w:pPr>
      <w:r w:rsidRPr="00C173DE">
        <w:rPr>
          <w:rFonts w:ascii="Segoe UI" w:hAnsi="Segoe UI" w:cs="Segoe UI"/>
          <w:b w:val="0"/>
        </w:rPr>
        <w:t xml:space="preserve">Le programme </w:t>
      </w:r>
      <w:proofErr w:type="spellStart"/>
      <w:r w:rsidRPr="00C173DE">
        <w:rPr>
          <w:rFonts w:ascii="Segoe UI" w:hAnsi="Segoe UI" w:cs="Segoe UI"/>
          <w:b w:val="0"/>
        </w:rPr>
        <w:t>Processing</w:t>
      </w:r>
      <w:proofErr w:type="spellEnd"/>
      <w:r w:rsidRPr="00C173DE">
        <w:rPr>
          <w:rFonts w:ascii="Segoe UI" w:hAnsi="Segoe UI" w:cs="Segoe UI"/>
          <w:b w:val="0"/>
        </w:rPr>
        <w:t xml:space="preserve"> était déjà fourni.</w:t>
      </w:r>
    </w:p>
    <w:p w:rsidR="00363532" w:rsidRDefault="002F2C92" w:rsidP="00773B66">
      <w:pPr>
        <w:rPr>
          <w:rFonts w:ascii="Segoe UI" w:hAnsi="Segoe UI" w:cs="Segoe UI"/>
          <w:b w:val="0"/>
        </w:rPr>
      </w:pPr>
      <w:r w:rsidRPr="002F2C92">
        <w:rPr>
          <w:rFonts w:ascii="Segoe UI" w:hAnsi="Segoe UI" w:cs="Segoe UI"/>
          <w:b w:val="0"/>
        </w:rPr>
        <w:t>Il récupère le temps regroupe en un fichier le temps écoulé depuis le début de l’exécution du programme avec le pouls calculé, en lisant sur la liaison série.</w:t>
      </w:r>
    </w:p>
    <w:p w:rsidR="00662901" w:rsidRDefault="00662901" w:rsidP="00773B66">
      <w:pPr>
        <w:rPr>
          <w:rFonts w:ascii="Segoe UI" w:hAnsi="Segoe UI" w:cs="Segoe UI"/>
          <w:b w:val="0"/>
        </w:rPr>
      </w:pPr>
    </w:p>
    <w:p w:rsidR="00662901" w:rsidRPr="002F2C92" w:rsidRDefault="00662901" w:rsidP="00773B66">
      <w:pPr>
        <w:rPr>
          <w:rFonts w:ascii="Segoe UI" w:hAnsi="Segoe UI" w:cs="Segoe UI"/>
          <w:b w:val="0"/>
        </w:rPr>
      </w:pPr>
      <w:bookmarkStart w:id="0" w:name="_GoBack"/>
      <w:bookmarkEnd w:id="0"/>
    </w:p>
    <w:p w:rsidR="00363532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t xml:space="preserve">Module 4 – </w:t>
      </w:r>
      <w:r w:rsidR="00C173DE">
        <w:t>Lecture et trai</w:t>
      </w:r>
      <w:r w:rsidR="00465198">
        <w:t>t</w:t>
      </w:r>
      <w:r w:rsidR="00C173DE">
        <w:t>ement des données</w:t>
      </w:r>
    </w:p>
    <w:p w:rsidR="00363532" w:rsidRPr="00773B66" w:rsidRDefault="00363532" w:rsidP="00773B66"/>
    <w:p w:rsidR="007823D5" w:rsidRDefault="007823D5" w:rsidP="00176DAF">
      <w:pPr>
        <w:pStyle w:val="Titredepartie"/>
        <w:numPr>
          <w:ilvl w:val="0"/>
          <w:numId w:val="0"/>
        </w:numPr>
        <w:spacing w:line="360" w:lineRule="auto"/>
        <w:ind w:left="720" w:hanging="360"/>
      </w:pPr>
    </w:p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Pr="00B46A5A" w:rsidRDefault="00B46A5A" w:rsidP="00B46A5A"/>
    <w:sectPr w:rsidR="00B46A5A" w:rsidRPr="00B46A5A" w:rsidSect="00BD3F35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87" w:right="567" w:bottom="720" w:left="1985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04A" w:rsidRDefault="0016304A" w:rsidP="00AF593A">
      <w:pPr>
        <w:spacing w:after="0" w:line="240" w:lineRule="auto"/>
      </w:pPr>
      <w:r>
        <w:separator/>
      </w:r>
    </w:p>
  </w:endnote>
  <w:endnote w:type="continuationSeparator" w:id="0">
    <w:p w:rsidR="0016304A" w:rsidRDefault="0016304A" w:rsidP="00AF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121740"/>
      <w:docPartObj>
        <w:docPartGallery w:val="Page Numbers (Bottom of Page)"/>
        <w:docPartUnique/>
      </w:docPartObj>
    </w:sdtPr>
    <w:sdtEndPr/>
    <w:sdtContent>
      <w:p w:rsidR="00383055" w:rsidRPr="00383055" w:rsidRDefault="00A0308E" w:rsidP="00383055">
        <w:pPr>
          <w:pStyle w:val="Pieddepage"/>
        </w:pPr>
        <w:r>
          <w:rPr>
            <w:noProof/>
          </w:rPr>
          <w:drawing>
            <wp:anchor distT="0" distB="0" distL="114300" distR="114300" simplePos="0" relativeHeight="251678720" behindDoc="0" locked="1" layoutInCell="1" allowOverlap="0" wp14:anchorId="44BB9640" wp14:editId="6B7FE233">
              <wp:simplePos x="0" y="0"/>
              <wp:positionH relativeFrom="column">
                <wp:posOffset>4320540</wp:posOffset>
              </wp:positionH>
              <wp:positionV relativeFrom="page">
                <wp:posOffset>9609455</wp:posOffset>
              </wp:positionV>
              <wp:extent cx="1839600" cy="968400"/>
              <wp:effectExtent l="0" t="0" r="8255" b="3175"/>
              <wp:wrapSquare wrapText="bothSides"/>
              <wp:docPr id="49" name="Imag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39600" cy="96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C6E09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73600" behindDoc="0" locked="1" layoutInCell="1" allowOverlap="0" wp14:anchorId="6888305C" wp14:editId="4BB43AF9">
                  <wp:simplePos x="0" y="0"/>
                  <wp:positionH relativeFrom="column">
                    <wp:posOffset>-278765</wp:posOffset>
                  </wp:positionH>
                  <wp:positionV relativeFrom="page">
                    <wp:posOffset>9526270</wp:posOffset>
                  </wp:positionV>
                  <wp:extent cx="4506595" cy="1011555"/>
                  <wp:effectExtent l="0" t="0" r="0" b="0"/>
                  <wp:wrapSquare wrapText="bothSides"/>
                  <wp:docPr id="6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06595" cy="1011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Projet</w:t>
                              </w:r>
                            </w:p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Fondamentaux Scientifiques</w:t>
                              </w:r>
                            </w:p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Cardiofréquencemètre</w:t>
                              </w:r>
                            </w:p>
                            <w:p w:rsidR="008C6E09" w:rsidRDefault="008C6E09" w:rsidP="008C6E09"/>
                            <w:p w:rsidR="008C6E09" w:rsidRDefault="008C6E09" w:rsidP="008C6E0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888305C"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position:absolute;margin-left:-21.95pt;margin-top:750.1pt;width:354.85pt;height:79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" o:allowoverlap="f" filled="f" stroked="f">
                  <v:textbox>
                    <w:txbxContent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Projet</w:t>
                        </w:r>
                      </w:p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Fondamentaux Scientifiques</w:t>
                        </w:r>
                      </w:p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Cardiofréquencemètre</w:t>
                        </w:r>
                      </w:p>
                      <w:p w:rsidR="008C6E09" w:rsidRDefault="008C6E09" w:rsidP="008C6E09"/>
                      <w:p w:rsidR="008C6E09" w:rsidRDefault="008C6E09" w:rsidP="008C6E09"/>
                    </w:txbxContent>
                  </v:textbox>
                  <w10:wrap type="square" anchory="page"/>
                  <w10:anchorlock/>
                </v:shape>
              </w:pict>
            </mc:Fallback>
          </mc:AlternateContent>
        </w:r>
        <w:r w:rsidR="008C6E09">
          <w:rPr>
            <w:noProof/>
          </w:rPr>
          <mc:AlternateContent>
            <mc:Choice Requires="wpg"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margin">
                    <wp:posOffset>-1069340</wp:posOffset>
                  </wp:positionH>
                  <wp:positionV relativeFrom="page">
                    <wp:posOffset>9781540</wp:posOffset>
                  </wp:positionV>
                  <wp:extent cx="575945" cy="887095"/>
                  <wp:effectExtent l="0" t="0" r="14605" b="8255"/>
                  <wp:wrapSquare wrapText="bothSides"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5945" cy="887095"/>
                            <a:chOff x="1659" y="14431"/>
                            <a:chExt cx="907" cy="1397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  <a:endCxn id="13" idx="2"/>
                          </wps:cNvCnPr>
                          <wps:spPr bwMode="auto">
                            <a:xfrm flipV="1">
                              <a:off x="2111" y="15338"/>
                              <a:ext cx="2" cy="49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9" y="14431"/>
                              <a:ext cx="907" cy="907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83055" w:rsidRPr="008C6E09" w:rsidRDefault="00383055">
                                <w:pPr>
                                  <w:pStyle w:val="Pieddepage"/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begin"/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instrText>PAGE    \* MERGEFORMAT</w:instrText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separate"/>
                                </w:r>
                                <w:r w:rsidR="00662901">
                                  <w:rPr>
                                    <w:noProof/>
                                    <w:color w:val="FFFFFF" w:themeColor="background1"/>
                                    <w:sz w:val="22"/>
                                  </w:rPr>
                                  <w:t>12</w:t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end"/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t>/</w: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begin"/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instrText xml:space="preserve"> NUMPAGES   \* MERGEFORMAT </w:instrTex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separate"/>
                                </w:r>
                                <w:r w:rsidR="00662901">
                                  <w:rPr>
                                    <w:noProof/>
                                    <w:color w:val="FFFFFF" w:themeColor="background1"/>
                                    <w:sz w:val="22"/>
                                  </w:rPr>
                                  <w:t>16</w: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1" o:spid="_x0000_s1036" style="position:absolute;margin-left:-84.2pt;margin-top:770.2pt;width:45.35pt;height:69.85pt;z-index:251671552;mso-position-horizontal-relative:margin;mso-position-vertical-relative:page" coordorigin="1659,14431" coordsize="907,1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7" type="#_x0000_t32" style="position:absolute;left:2111;top:15338;width:2;height: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" strokecolor="white [3212]" strokeweight="1.5pt"/>
                  <v:rect id="Rectangle 78" o:spid="_x0000_s1038" style="position:absolute;left:1659;top:14431;width:907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" filled="f" strokecolor="white [3212]" strokeweight="1.5pt">
                    <v:textbox>
                      <w:txbxContent>
                        <w:p w:rsidR="00383055" w:rsidRPr="008C6E09" w:rsidRDefault="00383055">
                          <w:pPr>
                            <w:pStyle w:val="Pieddepage"/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instrText>PAGE    \* MERGEFORMAT</w:instrText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662901">
                            <w:rPr>
                              <w:noProof/>
                              <w:color w:val="FFFFFF" w:themeColor="background1"/>
                              <w:sz w:val="22"/>
                            </w:rPr>
                            <w:t>12</w:t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t>/</w: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instrText xml:space="preserve"> NUMPAGES   \* MERGEFORMAT </w:instrTex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662901">
                            <w:rPr>
                              <w:noProof/>
                              <w:color w:val="FFFFFF" w:themeColor="background1"/>
                              <w:sz w:val="22"/>
                            </w:rPr>
                            <w:t>16</w: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type="square" anchorx="margin" anchory="page"/>
                </v:group>
              </w:pict>
            </mc:Fallback>
          </mc:AlternateContent>
        </w:r>
        <w:r w:rsidR="008C6E09">
          <w:rPr>
            <w:rFonts w:cstheme="majorHAnsi"/>
            <w:noProof/>
            <w:color w:val="C00000"/>
            <w:sz w:val="40"/>
          </w:rPr>
          <mc:AlternateContent>
            <mc:Choice Requires="wps">
              <w:drawing>
                <wp:anchor distT="0" distB="0" distL="114300" distR="114300" simplePos="0" relativeHeight="251668991" behindDoc="0" locked="1" layoutInCell="1" allowOverlap="0" wp14:anchorId="233F8D6E" wp14:editId="58216F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7822800" cy="1206000"/>
                  <wp:effectExtent l="0" t="0" r="6985" b="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22800" cy="1206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678C80" id="Rectangle 4" o:spid="_x0000_s1026" style="position:absolute;margin-left:564.75pt;margin-top:0;width:615.95pt;height:94.95pt;z-index:25166899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" o:allowoverlap="f" fillcolor="#c00000" stroked="f" strokeweight="1pt">
                  <w10:wrap anchorx="page" anchory="page"/>
                  <w10:anchorlock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F2F" w:rsidRDefault="0045652E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-377190</wp:posOffset>
              </wp:positionH>
              <wp:positionV relativeFrom="paragraph">
                <wp:posOffset>46990</wp:posOffset>
              </wp:positionV>
              <wp:extent cx="4220210" cy="998855"/>
              <wp:effectExtent l="0" t="0" r="0" b="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0210" cy="998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F593A" w:rsidRPr="00E21F2F" w:rsidRDefault="00AF593A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 w:rsidRPr="00E21F2F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>Révision </w: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instrText xml:space="preserve"> REVNUM   \* MERGEFORMAT </w:instrTex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2F2C92">
                            <w:rPr>
                              <w:rFonts w:ascii="Segoe UI" w:hAnsi="Segoe UI" w:cs="Segoe UI"/>
                              <w:noProof/>
                              <w:color w:val="FFFFFF" w:themeColor="background1"/>
                              <w:sz w:val="22"/>
                            </w:rPr>
                            <w:t>11</w: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  <w:p w:rsidR="00E21F2F" w:rsidRPr="00E21F2F" w:rsidRDefault="0075721B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instrText xml:space="preserve"> SAVEDATE  \@ "dd/MM/yyyy HH:mm:ss"  \* MERGEFORMAT </w:instrText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2F2C92">
                            <w:rPr>
                              <w:rFonts w:ascii="Segoe UI" w:hAnsi="Segoe UI" w:cs="Segoe UI"/>
                              <w:noProof/>
                              <w:color w:val="FFFFFF" w:themeColor="background1"/>
                              <w:sz w:val="22"/>
                            </w:rPr>
                            <w:t>18/11/2017 13:24:00</w:t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  <w:p w:rsidR="00E21F2F" w:rsidRDefault="0045652E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>Joël DIDIER</w:t>
                          </w:r>
                          <w:r w:rsidR="00E21F2F" w:rsidRPr="00E21F2F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 xml:space="preserve"> – A1 2017/2018 – Exia CESI Orléans</w:t>
                          </w:r>
                        </w:p>
                        <w:p w:rsidR="0045652E" w:rsidRDefault="0016304A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hyperlink r:id="rId1" w:history="1">
                            <w:r w:rsidR="0045652E" w:rsidRPr="00251082">
                              <w:rPr>
                                <w:rStyle w:val="Lienhypertexte"/>
                                <w:rFonts w:ascii="Segoe UI" w:hAnsi="Segoe UI" w:cs="Segoe UI"/>
                                <w:sz w:val="22"/>
                              </w:rPr>
                              <w:t>Joel.didier@viacesi.fr</w:t>
                            </w:r>
                          </w:hyperlink>
                        </w:p>
                        <w:p w:rsidR="0045652E" w:rsidRDefault="0045652E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  <w:p w:rsidR="00383055" w:rsidRDefault="00383055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  <w:p w:rsidR="00383055" w:rsidRPr="00E21F2F" w:rsidRDefault="00383055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-29.7pt;margin-top:3.7pt;width:332.3pt;height:7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" filled="f" stroked="f">
              <v:textbox>
                <w:txbxContent>
                  <w:p w:rsidR="00AF593A" w:rsidRPr="00E21F2F" w:rsidRDefault="00AF593A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 w:rsidRPr="00E21F2F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>Révision </w: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begin"/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instrText xml:space="preserve"> REVNUM   \* MERGEFORMAT </w:instrTex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separate"/>
                    </w:r>
                    <w:r w:rsidR="002F2C92">
                      <w:rPr>
                        <w:rFonts w:ascii="Segoe UI" w:hAnsi="Segoe UI" w:cs="Segoe UI"/>
                        <w:noProof/>
                        <w:color w:val="FFFFFF" w:themeColor="background1"/>
                        <w:sz w:val="22"/>
                      </w:rPr>
                      <w:t>11</w: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end"/>
                    </w:r>
                  </w:p>
                  <w:p w:rsidR="00E21F2F" w:rsidRPr="00E21F2F" w:rsidRDefault="0075721B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begin"/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instrText xml:space="preserve"> SAVEDATE  \@ "dd/MM/yyyy HH:mm:ss"  \* MERGEFORMAT </w:instrText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separate"/>
                    </w:r>
                    <w:r w:rsidR="002F2C92">
                      <w:rPr>
                        <w:rFonts w:ascii="Segoe UI" w:hAnsi="Segoe UI" w:cs="Segoe UI"/>
                        <w:noProof/>
                        <w:color w:val="FFFFFF" w:themeColor="background1"/>
                        <w:sz w:val="22"/>
                      </w:rPr>
                      <w:t>18/11/2017 13:24:00</w:t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end"/>
                    </w:r>
                  </w:p>
                  <w:p w:rsidR="00E21F2F" w:rsidRDefault="0045652E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>Joël DIDIER</w:t>
                    </w:r>
                    <w:r w:rsidR="00E21F2F" w:rsidRPr="00E21F2F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 xml:space="preserve"> – A1 2017/2018 – Exia CESI Orléans</w:t>
                    </w:r>
                  </w:p>
                  <w:p w:rsidR="0045652E" w:rsidRDefault="0016304A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hyperlink r:id="rId2" w:history="1">
                      <w:r w:rsidR="0045652E" w:rsidRPr="00251082">
                        <w:rPr>
                          <w:rStyle w:val="Lienhypertexte"/>
                          <w:rFonts w:ascii="Segoe UI" w:hAnsi="Segoe UI" w:cs="Segoe UI"/>
                          <w:sz w:val="22"/>
                        </w:rPr>
                        <w:t>Joel.didier@viacesi.fr</w:t>
                      </w:r>
                    </w:hyperlink>
                  </w:p>
                  <w:p w:rsidR="0045652E" w:rsidRDefault="0045652E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  <w:p w:rsidR="00383055" w:rsidRDefault="00383055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  <w:p w:rsidR="00383055" w:rsidRPr="00E21F2F" w:rsidRDefault="00383055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A0308E">
      <w:rPr>
        <w:noProof/>
      </w:rPr>
      <w:drawing>
        <wp:anchor distT="0" distB="0" distL="114300" distR="114300" simplePos="0" relativeHeight="251676672" behindDoc="0" locked="1" layoutInCell="1" allowOverlap="0">
          <wp:simplePos x="0" y="0"/>
          <wp:positionH relativeFrom="column">
            <wp:posOffset>4320540</wp:posOffset>
          </wp:positionH>
          <wp:positionV relativeFrom="page">
            <wp:posOffset>9609455</wp:posOffset>
          </wp:positionV>
          <wp:extent cx="1839600" cy="968400"/>
          <wp:effectExtent l="0" t="0" r="8255" b="3175"/>
          <wp:wrapSquare wrapText="bothSides"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9600" cy="96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21F2F" w:rsidRDefault="00E21F2F">
    <w:pPr>
      <w:pStyle w:val="Pieddepage"/>
    </w:pPr>
  </w:p>
  <w:p w:rsidR="00AF593A" w:rsidRDefault="00AF593A">
    <w:pPr>
      <w:pStyle w:val="Pieddepage"/>
    </w:pPr>
    <w:r>
      <w:rPr>
        <w:rFonts w:cstheme="majorHAnsi"/>
        <w:noProof/>
        <w:color w:val="C00000"/>
        <w:sz w:val="40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1ACF2B00" wp14:editId="18B16F40">
              <wp:simplePos x="0" y="0"/>
              <wp:positionH relativeFrom="page">
                <wp:align>left</wp:align>
              </wp:positionH>
              <wp:positionV relativeFrom="page">
                <wp:posOffset>9494520</wp:posOffset>
              </wp:positionV>
              <wp:extent cx="7822565" cy="1207135"/>
              <wp:effectExtent l="0" t="0" r="6985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2565" cy="120713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83055" w:rsidRDefault="00383055" w:rsidP="0038305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CF2B00" id="Rectangle 7" o:spid="_x0000_s1040" style="position:absolute;margin-left:0;margin-top:747.6pt;width:615.95pt;height:95.0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" o:allowoverlap="f" fillcolor="#c00000" stroked="f" strokeweight="1pt">
              <v:textbox>
                <w:txbxContent>
                  <w:p w:rsidR="00383055" w:rsidRDefault="00383055" w:rsidP="00383055">
                    <w:pPr>
                      <w:jc w:val="center"/>
                    </w:pP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04A" w:rsidRDefault="0016304A" w:rsidP="00AF593A">
      <w:pPr>
        <w:spacing w:after="0" w:line="240" w:lineRule="auto"/>
      </w:pPr>
      <w:r>
        <w:separator/>
      </w:r>
    </w:p>
  </w:footnote>
  <w:footnote w:type="continuationSeparator" w:id="0">
    <w:p w:rsidR="0016304A" w:rsidRDefault="0016304A" w:rsidP="00AF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3B66" w:rsidRDefault="00BD3F35">
    <w:pPr>
      <w:pStyle w:val="En-tte"/>
    </w:pPr>
    <w:r w:rsidRPr="00FF1EC1">
      <w:rPr>
        <w:b w:val="0"/>
        <w:noProof/>
        <w:color w:val="C00000"/>
        <w:sz w:val="40"/>
      </w:rPr>
      <w:drawing>
        <wp:anchor distT="0" distB="0" distL="114300" distR="114300" simplePos="0" relativeHeight="251666432" behindDoc="0" locked="1" layoutInCell="1" allowOverlap="0" wp14:anchorId="49677E50" wp14:editId="2265964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979200" cy="10688400"/>
          <wp:effectExtent l="0" t="0" r="0" b="0"/>
          <wp:wrapSquare wrapText="right"/>
          <wp:docPr id="48" name="Imag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9200" cy="1068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93A" w:rsidRDefault="00AF593A">
    <w:pPr>
      <w:pStyle w:val="En-tte"/>
    </w:pPr>
    <w:r w:rsidRPr="00FF1EC1">
      <w:rPr>
        <w:b w:val="0"/>
        <w:noProof/>
        <w:color w:val="C00000"/>
        <w:sz w:val="40"/>
      </w:rPr>
      <w:drawing>
        <wp:anchor distT="0" distB="0" distL="114300" distR="114300" simplePos="0" relativeHeight="251659264" behindDoc="0" locked="1" layoutInCell="1" allowOverlap="0" wp14:anchorId="5BBC6646" wp14:editId="65AC81BD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980440" cy="10688320"/>
          <wp:effectExtent l="0" t="0" r="0" b="0"/>
          <wp:wrapSquare wrapText="right"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1068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B76C0"/>
    <w:multiLevelType w:val="hybridMultilevel"/>
    <w:tmpl w:val="20E41798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BA66C3"/>
    <w:multiLevelType w:val="hybridMultilevel"/>
    <w:tmpl w:val="088051AE"/>
    <w:lvl w:ilvl="0" w:tplc="EADCA5AE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F1751"/>
    <w:multiLevelType w:val="hybridMultilevel"/>
    <w:tmpl w:val="0C8CC63E"/>
    <w:lvl w:ilvl="0" w:tplc="D0BA11B6">
      <w:numFmt w:val="bullet"/>
      <w:pStyle w:val="Titredepartie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C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E3B2F"/>
    <w:multiLevelType w:val="hybridMultilevel"/>
    <w:tmpl w:val="7B3628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72344"/>
    <w:multiLevelType w:val="hybridMultilevel"/>
    <w:tmpl w:val="22DA6A5A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653245"/>
    <w:multiLevelType w:val="hybridMultilevel"/>
    <w:tmpl w:val="A9E0811C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0F"/>
    <w:rsid w:val="0016304A"/>
    <w:rsid w:val="00176DAF"/>
    <w:rsid w:val="002B5BD4"/>
    <w:rsid w:val="002D155F"/>
    <w:rsid w:val="002D4A5F"/>
    <w:rsid w:val="002D542D"/>
    <w:rsid w:val="002F2C92"/>
    <w:rsid w:val="00363532"/>
    <w:rsid w:val="00383055"/>
    <w:rsid w:val="003961F0"/>
    <w:rsid w:val="00443B95"/>
    <w:rsid w:val="0045652E"/>
    <w:rsid w:val="00465198"/>
    <w:rsid w:val="004C2E44"/>
    <w:rsid w:val="004F3866"/>
    <w:rsid w:val="0053482B"/>
    <w:rsid w:val="005B0FA7"/>
    <w:rsid w:val="00600A0F"/>
    <w:rsid w:val="00662901"/>
    <w:rsid w:val="0075721B"/>
    <w:rsid w:val="00773B66"/>
    <w:rsid w:val="007823D5"/>
    <w:rsid w:val="0080400E"/>
    <w:rsid w:val="0084371A"/>
    <w:rsid w:val="00883A5E"/>
    <w:rsid w:val="008C0EAE"/>
    <w:rsid w:val="008C6E09"/>
    <w:rsid w:val="00900919"/>
    <w:rsid w:val="009235F9"/>
    <w:rsid w:val="00A0308E"/>
    <w:rsid w:val="00AA6D96"/>
    <w:rsid w:val="00AF593A"/>
    <w:rsid w:val="00B24DEB"/>
    <w:rsid w:val="00B46A5A"/>
    <w:rsid w:val="00B678C0"/>
    <w:rsid w:val="00BA7560"/>
    <w:rsid w:val="00BD3F35"/>
    <w:rsid w:val="00BE2138"/>
    <w:rsid w:val="00C00C42"/>
    <w:rsid w:val="00C173DE"/>
    <w:rsid w:val="00C26B7F"/>
    <w:rsid w:val="00C71DE8"/>
    <w:rsid w:val="00CA408D"/>
    <w:rsid w:val="00CD131D"/>
    <w:rsid w:val="00D31549"/>
    <w:rsid w:val="00D315D3"/>
    <w:rsid w:val="00D354E7"/>
    <w:rsid w:val="00D46200"/>
    <w:rsid w:val="00E21F2F"/>
    <w:rsid w:val="00EF1A98"/>
    <w:rsid w:val="00F87E67"/>
    <w:rsid w:val="00FB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98031"/>
  <w15:chartTrackingRefBased/>
  <w15:docId w15:val="{0A48C762-4F80-4472-856A-116DE04AA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371A"/>
    <w:rPr>
      <w:rFonts w:eastAsia="SimSun"/>
      <w:b/>
      <w:color w:val="002060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843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departie">
    <w:name w:val="Titre de partie"/>
    <w:basedOn w:val="Titre1"/>
    <w:next w:val="Normal"/>
    <w:link w:val="TitredepartieCar"/>
    <w:autoRedefine/>
    <w:qFormat/>
    <w:rsid w:val="0084371A"/>
    <w:pPr>
      <w:numPr>
        <w:numId w:val="1"/>
      </w:numPr>
      <w:jc w:val="both"/>
    </w:pPr>
    <w:rPr>
      <w:rFonts w:cstheme="majorHAnsi"/>
      <w:b w:val="0"/>
      <w:color w:val="C00000"/>
      <w:sz w:val="40"/>
      <w:u w:val="single"/>
    </w:rPr>
  </w:style>
  <w:style w:type="character" w:customStyle="1" w:styleId="TitredepartieCar">
    <w:name w:val="Titre de partie Car"/>
    <w:basedOn w:val="Policepardfaut"/>
    <w:link w:val="Titredepartie"/>
    <w:rsid w:val="0084371A"/>
    <w:rPr>
      <w:rFonts w:asciiTheme="majorHAnsi" w:eastAsiaTheme="majorEastAsia" w:hAnsiTheme="majorHAnsi" w:cstheme="majorHAnsi"/>
      <w:b/>
      <w:color w:val="C00000"/>
      <w:sz w:val="40"/>
      <w:szCs w:val="3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843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partie">
    <w:name w:val="Sous-partie"/>
    <w:basedOn w:val="Sous-titre"/>
    <w:next w:val="Normal"/>
    <w:link w:val="Sous-partieCar"/>
    <w:autoRedefine/>
    <w:qFormat/>
    <w:rsid w:val="0084371A"/>
    <w:rPr>
      <w:rFonts w:asciiTheme="majorHAnsi" w:hAnsiTheme="majorHAnsi"/>
      <w:color w:val="002060"/>
      <w:sz w:val="36"/>
      <w:u w:val="single"/>
    </w:rPr>
  </w:style>
  <w:style w:type="character" w:customStyle="1" w:styleId="Sous-partieCar">
    <w:name w:val="Sous-partie Car"/>
    <w:basedOn w:val="Sous-titreCar"/>
    <w:link w:val="Sous-partie"/>
    <w:rsid w:val="0084371A"/>
    <w:rPr>
      <w:rFonts w:asciiTheme="majorHAnsi" w:eastAsiaTheme="minorEastAsia" w:hAnsiTheme="majorHAnsi"/>
      <w:b/>
      <w:color w:val="002060"/>
      <w:spacing w:val="15"/>
      <w:sz w:val="36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4371A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84371A"/>
    <w:rPr>
      <w:rFonts w:eastAsiaTheme="minorEastAsia"/>
      <w:b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AF59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593A"/>
    <w:rPr>
      <w:rFonts w:eastAsia="SimSun"/>
      <w:b/>
      <w:color w:val="002060"/>
      <w:sz w:val="28"/>
    </w:rPr>
  </w:style>
  <w:style w:type="paragraph" w:styleId="Pieddepage">
    <w:name w:val="footer"/>
    <w:basedOn w:val="Normal"/>
    <w:link w:val="PieddepageCar"/>
    <w:uiPriority w:val="99"/>
    <w:unhideWhenUsed/>
    <w:rsid w:val="00AF59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F593A"/>
    <w:rPr>
      <w:rFonts w:eastAsia="SimSun"/>
      <w:b/>
      <w:color w:val="002060"/>
      <w:sz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15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1549"/>
    <w:rPr>
      <w:rFonts w:ascii="Segoe UI" w:eastAsia="SimSun" w:hAnsi="Segoe UI" w:cs="Segoe UI"/>
      <w:b/>
      <w:color w:val="002060"/>
      <w:sz w:val="18"/>
      <w:szCs w:val="18"/>
    </w:rPr>
  </w:style>
  <w:style w:type="character" w:customStyle="1" w:styleId="fontstyle01">
    <w:name w:val="fontstyle01"/>
    <w:basedOn w:val="Policepardfaut"/>
    <w:rsid w:val="009235F9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9235F9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4565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652E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456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21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package" Target="embeddings/Microsoft_Visio_Drawing.vsdx"/><Relationship Id="rId35" Type="http://schemas.openxmlformats.org/officeDocument/2006/relationships/footer" Target="footer1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hyperlink" Target="mailto:Joel.didier@viacesi.fr" TargetMode="External"/><Relationship Id="rId1" Type="http://schemas.openxmlformats.org/officeDocument/2006/relationships/hyperlink" Target="mailto:Joel.didier@viacesi.f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872198\Desktop\Template%20-%20CER%20-%20A1%20-%202017-2018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0D92F-92A2-4C6D-AEC3-795809E01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CER - A1 - 2017-2018.dotm</Template>
  <TotalTime>53</TotalTime>
  <Pages>16</Pages>
  <Words>955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JOËL</dc:creator>
  <cp:keywords/>
  <dc:description/>
  <cp:lastModifiedBy>DIDIER JOËL</cp:lastModifiedBy>
  <cp:revision>5</cp:revision>
  <cp:lastPrinted>2017-11-18T12:24:00Z</cp:lastPrinted>
  <dcterms:created xsi:type="dcterms:W3CDTF">2017-11-18T12:39:00Z</dcterms:created>
  <dcterms:modified xsi:type="dcterms:W3CDTF">2017-11-18T13:32:00Z</dcterms:modified>
  <cp:contentStatus/>
</cp:coreProperties>
</file>